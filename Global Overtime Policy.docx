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2A4B1" w14:textId="0A9569A4" w:rsidR="0019021D" w:rsidRDefault="00000000" w:rsidP="001A0004">
      <w:pPr>
        <w:pStyle w:val="Title"/>
        <w:rPr>
          <w:sz w:val="22"/>
          <w:szCs w:val="20"/>
        </w:rPr>
      </w:pPr>
      <w:sdt>
        <w:sdtPr>
          <w:alias w:val="Title"/>
          <w:tag w:val=""/>
          <w:id w:val="-2010595859"/>
          <w:placeholder>
            <w:docPart w:val="59D620725F9C4F66B75D5F8A6BFC4ED2"/>
          </w:placeholder>
          <w:dataBinding w:prefixMappings="xmlns:ns0='http://purl.org/dc/elements/1.1/' xmlns:ns1='http://schemas.openxmlformats.org/package/2006/metadata/core-properties' " w:xpath="/ns1:coreProperties[1]/ns0:title[1]" w:storeItemID="{6C3C8BC8-F283-45AE-878A-BAB7291924A1}"/>
          <w:text/>
        </w:sdtPr>
        <w:sdtContent>
          <w:r w:rsidR="00550004">
            <w:t>Global Policy – Pay Practices for Cordant Solutions Services</w:t>
          </w:r>
        </w:sdtContent>
      </w:sdt>
    </w:p>
    <w:p w14:paraId="710DC09A" w14:textId="77777777" w:rsidR="00550004" w:rsidRDefault="00550004" w:rsidP="008211FB">
      <w:pPr>
        <w:pStyle w:val="Heading1"/>
      </w:pPr>
      <w:bookmarkStart w:id="0" w:name="_Toc366478491"/>
      <w:bookmarkStart w:id="1" w:name="_Toc366661454"/>
      <w:bookmarkStart w:id="2" w:name="_Toc372192954"/>
      <w:bookmarkStart w:id="3" w:name="_Toc382219552"/>
      <w:bookmarkStart w:id="4" w:name="_Toc384820748"/>
    </w:p>
    <w:sdt>
      <w:sdtPr>
        <w:rPr>
          <w:rFonts w:eastAsia="Calibri" w:cs="Times New Roman"/>
          <w:b w:val="0"/>
          <w:color w:val="auto"/>
        </w:rPr>
        <w:id w:val="-853646214"/>
        <w:docPartObj>
          <w:docPartGallery w:val="Table of Contents"/>
          <w:docPartUnique/>
        </w:docPartObj>
      </w:sdtPr>
      <w:sdtEndPr>
        <w:rPr>
          <w:bCs/>
          <w:noProof/>
        </w:rPr>
      </w:sdtEndPr>
      <w:sdtContent>
        <w:p w14:paraId="60C881CE" w14:textId="7EBE5354" w:rsidR="00DD4FE4" w:rsidRDefault="00DD4FE4">
          <w:pPr>
            <w:pStyle w:val="TOCHeading"/>
          </w:pPr>
          <w:r>
            <w:t>Table of Contents</w:t>
          </w:r>
        </w:p>
        <w:p w14:paraId="19FF316D" w14:textId="34AAA65E" w:rsidR="00FC45D6" w:rsidRDefault="00DD4FE4">
          <w:pPr>
            <w:pStyle w:val="TOC1"/>
            <w:rPr>
              <w:rFonts w:asciiTheme="minorHAnsi" w:eastAsiaTheme="minorEastAsia" w:hAnsiTheme="minorHAnsi" w:cstheme="minorBidi"/>
              <w:b w:val="0"/>
              <w:kern w:val="2"/>
              <w:sz w:val="24"/>
              <w:szCs w:val="24"/>
              <w:lang w:val="en-AE" w:eastAsia="en-AE"/>
              <w14:ligatures w14:val="standardContextual"/>
            </w:rPr>
          </w:pPr>
          <w:r>
            <w:fldChar w:fldCharType="begin"/>
          </w:r>
          <w:r>
            <w:instrText xml:space="preserve"> TOC \o "1-3" \h \z \u </w:instrText>
          </w:r>
          <w:r>
            <w:fldChar w:fldCharType="separate"/>
          </w:r>
          <w:hyperlink w:anchor="_Toc219734737" w:history="1">
            <w:r w:rsidR="00FC45D6" w:rsidRPr="009B1C33">
              <w:rPr>
                <w:rStyle w:val="Hyperlink"/>
              </w:rPr>
              <w:t>1.</w:t>
            </w:r>
            <w:r w:rsidR="00FC45D6">
              <w:rPr>
                <w:rFonts w:asciiTheme="minorHAnsi" w:eastAsiaTheme="minorEastAsia" w:hAnsiTheme="minorHAnsi" w:cstheme="minorBidi"/>
                <w:b w:val="0"/>
                <w:kern w:val="2"/>
                <w:sz w:val="24"/>
                <w:szCs w:val="24"/>
                <w:lang w:val="en-AE" w:eastAsia="en-AE"/>
                <w14:ligatures w14:val="standardContextual"/>
              </w:rPr>
              <w:tab/>
            </w:r>
            <w:r w:rsidR="00FC45D6" w:rsidRPr="009B1C33">
              <w:rPr>
                <w:rStyle w:val="Hyperlink"/>
              </w:rPr>
              <w:t>Purpose</w:t>
            </w:r>
            <w:r w:rsidR="00FC45D6">
              <w:rPr>
                <w:webHidden/>
              </w:rPr>
              <w:tab/>
            </w:r>
            <w:r w:rsidR="00FC45D6">
              <w:rPr>
                <w:webHidden/>
              </w:rPr>
              <w:fldChar w:fldCharType="begin"/>
            </w:r>
            <w:r w:rsidR="00FC45D6">
              <w:rPr>
                <w:webHidden/>
              </w:rPr>
              <w:instrText xml:space="preserve"> PAGEREF _Toc219734737 \h </w:instrText>
            </w:r>
            <w:r w:rsidR="00FC45D6">
              <w:rPr>
                <w:webHidden/>
              </w:rPr>
            </w:r>
            <w:r w:rsidR="00FC45D6">
              <w:rPr>
                <w:webHidden/>
              </w:rPr>
              <w:fldChar w:fldCharType="separate"/>
            </w:r>
            <w:r w:rsidR="00FC45D6">
              <w:rPr>
                <w:webHidden/>
              </w:rPr>
              <w:t>2</w:t>
            </w:r>
            <w:r w:rsidR="00FC45D6">
              <w:rPr>
                <w:webHidden/>
              </w:rPr>
              <w:fldChar w:fldCharType="end"/>
            </w:r>
          </w:hyperlink>
        </w:p>
        <w:p w14:paraId="6E17E6DB" w14:textId="214E039F"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38" w:history="1">
            <w:r w:rsidRPr="009B1C33">
              <w:rPr>
                <w:rStyle w:val="Hyperlink"/>
              </w:rPr>
              <w:t>2.</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Scope</w:t>
            </w:r>
            <w:r>
              <w:rPr>
                <w:webHidden/>
              </w:rPr>
              <w:tab/>
            </w:r>
            <w:r>
              <w:rPr>
                <w:webHidden/>
              </w:rPr>
              <w:fldChar w:fldCharType="begin"/>
            </w:r>
            <w:r>
              <w:rPr>
                <w:webHidden/>
              </w:rPr>
              <w:instrText xml:space="preserve"> PAGEREF _Toc219734738 \h </w:instrText>
            </w:r>
            <w:r>
              <w:rPr>
                <w:webHidden/>
              </w:rPr>
            </w:r>
            <w:r>
              <w:rPr>
                <w:webHidden/>
              </w:rPr>
              <w:fldChar w:fldCharType="separate"/>
            </w:r>
            <w:r>
              <w:rPr>
                <w:webHidden/>
              </w:rPr>
              <w:t>2</w:t>
            </w:r>
            <w:r>
              <w:rPr>
                <w:webHidden/>
              </w:rPr>
              <w:fldChar w:fldCharType="end"/>
            </w:r>
          </w:hyperlink>
        </w:p>
        <w:p w14:paraId="26004B9B" w14:textId="6348E8E0"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39" w:history="1">
            <w:r w:rsidRPr="009B1C33">
              <w:rPr>
                <w:rStyle w:val="Hyperlink"/>
              </w:rPr>
              <w:t>3.</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Terms, Definitions and Acronyms</w:t>
            </w:r>
            <w:r>
              <w:rPr>
                <w:webHidden/>
              </w:rPr>
              <w:tab/>
            </w:r>
            <w:r>
              <w:rPr>
                <w:webHidden/>
              </w:rPr>
              <w:fldChar w:fldCharType="begin"/>
            </w:r>
            <w:r>
              <w:rPr>
                <w:webHidden/>
              </w:rPr>
              <w:instrText xml:space="preserve"> PAGEREF _Toc219734739 \h </w:instrText>
            </w:r>
            <w:r>
              <w:rPr>
                <w:webHidden/>
              </w:rPr>
            </w:r>
            <w:r>
              <w:rPr>
                <w:webHidden/>
              </w:rPr>
              <w:fldChar w:fldCharType="separate"/>
            </w:r>
            <w:r>
              <w:rPr>
                <w:webHidden/>
              </w:rPr>
              <w:t>2</w:t>
            </w:r>
            <w:r>
              <w:rPr>
                <w:webHidden/>
              </w:rPr>
              <w:fldChar w:fldCharType="end"/>
            </w:r>
          </w:hyperlink>
        </w:p>
        <w:p w14:paraId="74615073" w14:textId="422B6AAF"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41" w:history="1">
            <w:r w:rsidRPr="009B1C33">
              <w:rPr>
                <w:rStyle w:val="Hyperlink"/>
              </w:rPr>
              <w:t>4.</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Policy</w:t>
            </w:r>
            <w:r>
              <w:rPr>
                <w:webHidden/>
              </w:rPr>
              <w:tab/>
            </w:r>
            <w:r>
              <w:rPr>
                <w:webHidden/>
              </w:rPr>
              <w:fldChar w:fldCharType="begin"/>
            </w:r>
            <w:r>
              <w:rPr>
                <w:webHidden/>
              </w:rPr>
              <w:instrText xml:space="preserve"> PAGEREF _Toc219734741 \h </w:instrText>
            </w:r>
            <w:r>
              <w:rPr>
                <w:webHidden/>
              </w:rPr>
            </w:r>
            <w:r>
              <w:rPr>
                <w:webHidden/>
              </w:rPr>
              <w:fldChar w:fldCharType="separate"/>
            </w:r>
            <w:r>
              <w:rPr>
                <w:webHidden/>
              </w:rPr>
              <w:t>3</w:t>
            </w:r>
            <w:r>
              <w:rPr>
                <w:webHidden/>
              </w:rPr>
              <w:fldChar w:fldCharType="end"/>
            </w:r>
          </w:hyperlink>
        </w:p>
        <w:p w14:paraId="54582F22" w14:textId="596AF85B"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47" w:history="1">
            <w:r w:rsidRPr="009B1C33">
              <w:rPr>
                <w:rStyle w:val="Hyperlink"/>
              </w:rPr>
              <w:t>5.</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General Guidlines</w:t>
            </w:r>
            <w:r>
              <w:rPr>
                <w:webHidden/>
              </w:rPr>
              <w:tab/>
            </w:r>
            <w:r>
              <w:rPr>
                <w:webHidden/>
              </w:rPr>
              <w:fldChar w:fldCharType="begin"/>
            </w:r>
            <w:r>
              <w:rPr>
                <w:webHidden/>
              </w:rPr>
              <w:instrText xml:space="preserve"> PAGEREF _Toc219734747 \h </w:instrText>
            </w:r>
            <w:r>
              <w:rPr>
                <w:webHidden/>
              </w:rPr>
            </w:r>
            <w:r>
              <w:rPr>
                <w:webHidden/>
              </w:rPr>
              <w:fldChar w:fldCharType="separate"/>
            </w:r>
            <w:r>
              <w:rPr>
                <w:webHidden/>
              </w:rPr>
              <w:t>3</w:t>
            </w:r>
            <w:r>
              <w:rPr>
                <w:webHidden/>
              </w:rPr>
              <w:fldChar w:fldCharType="end"/>
            </w:r>
          </w:hyperlink>
        </w:p>
        <w:p w14:paraId="5614FFCB" w14:textId="197BBF85"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48" w:history="1">
            <w:r w:rsidRPr="009B1C33">
              <w:rPr>
                <w:rStyle w:val="Hyperlink"/>
              </w:rPr>
              <w:t>6.</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Overtime</w:t>
            </w:r>
            <w:r>
              <w:rPr>
                <w:webHidden/>
              </w:rPr>
              <w:tab/>
            </w:r>
            <w:r>
              <w:rPr>
                <w:webHidden/>
              </w:rPr>
              <w:fldChar w:fldCharType="begin"/>
            </w:r>
            <w:r>
              <w:rPr>
                <w:webHidden/>
              </w:rPr>
              <w:instrText xml:space="preserve"> PAGEREF _Toc219734748 \h </w:instrText>
            </w:r>
            <w:r>
              <w:rPr>
                <w:webHidden/>
              </w:rPr>
            </w:r>
            <w:r>
              <w:rPr>
                <w:webHidden/>
              </w:rPr>
              <w:fldChar w:fldCharType="separate"/>
            </w:r>
            <w:r>
              <w:rPr>
                <w:webHidden/>
              </w:rPr>
              <w:t>3</w:t>
            </w:r>
            <w:r>
              <w:rPr>
                <w:webHidden/>
              </w:rPr>
              <w:fldChar w:fldCharType="end"/>
            </w:r>
          </w:hyperlink>
        </w:p>
        <w:p w14:paraId="7EA603C8" w14:textId="308D0996"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49" w:history="1">
            <w:r w:rsidRPr="009B1C33">
              <w:rPr>
                <w:rStyle w:val="Hyperlink"/>
                <w:lang w:val="en-AE"/>
              </w:rPr>
              <w:t>6.1.</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Overtime Rates</w:t>
            </w:r>
            <w:r>
              <w:rPr>
                <w:webHidden/>
              </w:rPr>
              <w:tab/>
            </w:r>
            <w:r>
              <w:rPr>
                <w:webHidden/>
              </w:rPr>
              <w:fldChar w:fldCharType="begin"/>
            </w:r>
            <w:r>
              <w:rPr>
                <w:webHidden/>
              </w:rPr>
              <w:instrText xml:space="preserve"> PAGEREF _Toc219734749 \h </w:instrText>
            </w:r>
            <w:r>
              <w:rPr>
                <w:webHidden/>
              </w:rPr>
            </w:r>
            <w:r>
              <w:rPr>
                <w:webHidden/>
              </w:rPr>
              <w:fldChar w:fldCharType="separate"/>
            </w:r>
            <w:r>
              <w:rPr>
                <w:webHidden/>
              </w:rPr>
              <w:t>3</w:t>
            </w:r>
            <w:r>
              <w:rPr>
                <w:webHidden/>
              </w:rPr>
              <w:fldChar w:fldCharType="end"/>
            </w:r>
          </w:hyperlink>
        </w:p>
        <w:p w14:paraId="41EC0538" w14:textId="2A386A05"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51" w:history="1">
            <w:r w:rsidRPr="009B1C33">
              <w:rPr>
                <w:rStyle w:val="Hyperlink"/>
              </w:rPr>
              <w:t>6.2.</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Daily Safety Limit</w:t>
            </w:r>
            <w:r>
              <w:rPr>
                <w:webHidden/>
              </w:rPr>
              <w:tab/>
            </w:r>
            <w:r>
              <w:rPr>
                <w:webHidden/>
              </w:rPr>
              <w:fldChar w:fldCharType="begin"/>
            </w:r>
            <w:r>
              <w:rPr>
                <w:webHidden/>
              </w:rPr>
              <w:instrText xml:space="preserve"> PAGEREF _Toc219734751 \h </w:instrText>
            </w:r>
            <w:r>
              <w:rPr>
                <w:webHidden/>
              </w:rPr>
            </w:r>
            <w:r>
              <w:rPr>
                <w:webHidden/>
              </w:rPr>
              <w:fldChar w:fldCharType="separate"/>
            </w:r>
            <w:r>
              <w:rPr>
                <w:webHidden/>
              </w:rPr>
              <w:t>4</w:t>
            </w:r>
            <w:r>
              <w:rPr>
                <w:webHidden/>
              </w:rPr>
              <w:fldChar w:fldCharType="end"/>
            </w:r>
          </w:hyperlink>
        </w:p>
        <w:p w14:paraId="16910F09" w14:textId="52AAF81F" w:rsidR="00FC45D6" w:rsidRDefault="00FC45D6">
          <w:pPr>
            <w:pStyle w:val="TOC1"/>
            <w:tabs>
              <w:tab w:val="left" w:pos="720"/>
            </w:tabs>
            <w:rPr>
              <w:rFonts w:asciiTheme="minorHAnsi" w:eastAsiaTheme="minorEastAsia" w:hAnsiTheme="minorHAnsi" w:cstheme="minorBidi"/>
              <w:b w:val="0"/>
              <w:kern w:val="2"/>
              <w:sz w:val="24"/>
              <w:szCs w:val="24"/>
              <w:lang w:val="en-AE" w:eastAsia="en-AE"/>
              <w14:ligatures w14:val="standardContextual"/>
            </w:rPr>
          </w:pPr>
          <w:hyperlink w:anchor="_Toc219734752" w:history="1">
            <w:r w:rsidRPr="009B1C33">
              <w:rPr>
                <w:rStyle w:val="Hyperlink"/>
              </w:rPr>
              <w:t>6.3.</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Overtime Claims Process</w:t>
            </w:r>
            <w:r>
              <w:rPr>
                <w:webHidden/>
              </w:rPr>
              <w:tab/>
            </w:r>
            <w:r>
              <w:rPr>
                <w:webHidden/>
              </w:rPr>
              <w:fldChar w:fldCharType="begin"/>
            </w:r>
            <w:r>
              <w:rPr>
                <w:webHidden/>
              </w:rPr>
              <w:instrText xml:space="preserve"> PAGEREF _Toc219734752 \h </w:instrText>
            </w:r>
            <w:r>
              <w:rPr>
                <w:webHidden/>
              </w:rPr>
            </w:r>
            <w:r>
              <w:rPr>
                <w:webHidden/>
              </w:rPr>
              <w:fldChar w:fldCharType="separate"/>
            </w:r>
            <w:r>
              <w:rPr>
                <w:webHidden/>
              </w:rPr>
              <w:t>4</w:t>
            </w:r>
            <w:r>
              <w:rPr>
                <w:webHidden/>
              </w:rPr>
              <w:fldChar w:fldCharType="end"/>
            </w:r>
          </w:hyperlink>
        </w:p>
        <w:p w14:paraId="55FA9001" w14:textId="33E24360" w:rsidR="00FC45D6" w:rsidRDefault="00FC45D6">
          <w:pPr>
            <w:pStyle w:val="TOC1"/>
            <w:tabs>
              <w:tab w:val="left" w:pos="720"/>
            </w:tabs>
            <w:rPr>
              <w:rFonts w:asciiTheme="minorHAnsi" w:eastAsiaTheme="minorEastAsia" w:hAnsiTheme="minorHAnsi" w:cstheme="minorBidi"/>
              <w:b w:val="0"/>
              <w:kern w:val="2"/>
              <w:sz w:val="24"/>
              <w:szCs w:val="24"/>
              <w:lang w:val="en-AE" w:eastAsia="en-AE"/>
              <w14:ligatures w14:val="standardContextual"/>
            </w:rPr>
          </w:pPr>
          <w:hyperlink w:anchor="_Toc219734753" w:history="1">
            <w:r w:rsidRPr="009B1C33">
              <w:rPr>
                <w:rStyle w:val="Hyperlink"/>
              </w:rPr>
              <w:t>6.4.</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Project Assignments &amp; Fixed Price Contracts</w:t>
            </w:r>
            <w:r>
              <w:rPr>
                <w:webHidden/>
              </w:rPr>
              <w:tab/>
            </w:r>
            <w:r>
              <w:rPr>
                <w:webHidden/>
              </w:rPr>
              <w:fldChar w:fldCharType="begin"/>
            </w:r>
            <w:r>
              <w:rPr>
                <w:webHidden/>
              </w:rPr>
              <w:instrText xml:space="preserve"> PAGEREF _Toc219734753 \h </w:instrText>
            </w:r>
            <w:r>
              <w:rPr>
                <w:webHidden/>
              </w:rPr>
            </w:r>
            <w:r>
              <w:rPr>
                <w:webHidden/>
              </w:rPr>
              <w:fldChar w:fldCharType="separate"/>
            </w:r>
            <w:r>
              <w:rPr>
                <w:webHidden/>
              </w:rPr>
              <w:t>4</w:t>
            </w:r>
            <w:r>
              <w:rPr>
                <w:webHidden/>
              </w:rPr>
              <w:fldChar w:fldCharType="end"/>
            </w:r>
          </w:hyperlink>
        </w:p>
        <w:p w14:paraId="08735800" w14:textId="42973639" w:rsidR="00FC45D6" w:rsidRDefault="00FC45D6">
          <w:pPr>
            <w:pStyle w:val="TOC1"/>
            <w:tabs>
              <w:tab w:val="left" w:pos="720"/>
            </w:tabs>
            <w:rPr>
              <w:rFonts w:asciiTheme="minorHAnsi" w:eastAsiaTheme="minorEastAsia" w:hAnsiTheme="minorHAnsi" w:cstheme="minorBidi"/>
              <w:b w:val="0"/>
              <w:kern w:val="2"/>
              <w:sz w:val="24"/>
              <w:szCs w:val="24"/>
              <w:lang w:val="en-AE" w:eastAsia="en-AE"/>
              <w14:ligatures w14:val="standardContextual"/>
            </w:rPr>
          </w:pPr>
          <w:hyperlink w:anchor="_Toc219734754" w:history="1">
            <w:r w:rsidRPr="009B1C33">
              <w:rPr>
                <w:rStyle w:val="Hyperlink"/>
              </w:rPr>
              <w:t>6.5.</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Night Shifts</w:t>
            </w:r>
            <w:r>
              <w:rPr>
                <w:webHidden/>
              </w:rPr>
              <w:tab/>
            </w:r>
            <w:r>
              <w:rPr>
                <w:webHidden/>
              </w:rPr>
              <w:fldChar w:fldCharType="begin"/>
            </w:r>
            <w:r>
              <w:rPr>
                <w:webHidden/>
              </w:rPr>
              <w:instrText xml:space="preserve"> PAGEREF _Toc219734754 \h </w:instrText>
            </w:r>
            <w:r>
              <w:rPr>
                <w:webHidden/>
              </w:rPr>
            </w:r>
            <w:r>
              <w:rPr>
                <w:webHidden/>
              </w:rPr>
              <w:fldChar w:fldCharType="separate"/>
            </w:r>
            <w:r>
              <w:rPr>
                <w:webHidden/>
              </w:rPr>
              <w:t>4</w:t>
            </w:r>
            <w:r>
              <w:rPr>
                <w:webHidden/>
              </w:rPr>
              <w:fldChar w:fldCharType="end"/>
            </w:r>
          </w:hyperlink>
        </w:p>
        <w:p w14:paraId="4C039F1D" w14:textId="554DBB69" w:rsidR="00FC45D6" w:rsidRDefault="00FC45D6">
          <w:pPr>
            <w:pStyle w:val="TOC1"/>
            <w:tabs>
              <w:tab w:val="left" w:pos="720"/>
            </w:tabs>
            <w:rPr>
              <w:rFonts w:asciiTheme="minorHAnsi" w:eastAsiaTheme="minorEastAsia" w:hAnsiTheme="minorHAnsi" w:cstheme="minorBidi"/>
              <w:b w:val="0"/>
              <w:kern w:val="2"/>
              <w:sz w:val="24"/>
              <w:szCs w:val="24"/>
              <w:lang w:val="en-AE" w:eastAsia="en-AE"/>
              <w14:ligatures w14:val="standardContextual"/>
            </w:rPr>
          </w:pPr>
          <w:hyperlink w:anchor="_Toc219734755" w:history="1">
            <w:r w:rsidRPr="009B1C33">
              <w:rPr>
                <w:rStyle w:val="Hyperlink"/>
              </w:rPr>
              <w:t>6.6.</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Training</w:t>
            </w:r>
            <w:r>
              <w:rPr>
                <w:webHidden/>
              </w:rPr>
              <w:tab/>
            </w:r>
            <w:r>
              <w:rPr>
                <w:webHidden/>
              </w:rPr>
              <w:fldChar w:fldCharType="begin"/>
            </w:r>
            <w:r>
              <w:rPr>
                <w:webHidden/>
              </w:rPr>
              <w:instrText xml:space="preserve"> PAGEREF _Toc219734755 \h </w:instrText>
            </w:r>
            <w:r>
              <w:rPr>
                <w:webHidden/>
              </w:rPr>
            </w:r>
            <w:r>
              <w:rPr>
                <w:webHidden/>
              </w:rPr>
              <w:fldChar w:fldCharType="separate"/>
            </w:r>
            <w:r>
              <w:rPr>
                <w:webHidden/>
              </w:rPr>
              <w:t>5</w:t>
            </w:r>
            <w:r>
              <w:rPr>
                <w:webHidden/>
              </w:rPr>
              <w:fldChar w:fldCharType="end"/>
            </w:r>
          </w:hyperlink>
        </w:p>
        <w:p w14:paraId="41FBEE55" w14:textId="135999C7"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56" w:history="1">
            <w:r w:rsidRPr="009B1C33">
              <w:rPr>
                <w:rStyle w:val="Hyperlink"/>
              </w:rPr>
              <w:t>6.7.</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Sales Support</w:t>
            </w:r>
            <w:r>
              <w:rPr>
                <w:webHidden/>
              </w:rPr>
              <w:tab/>
            </w:r>
            <w:r>
              <w:rPr>
                <w:webHidden/>
              </w:rPr>
              <w:fldChar w:fldCharType="begin"/>
            </w:r>
            <w:r>
              <w:rPr>
                <w:webHidden/>
              </w:rPr>
              <w:instrText xml:space="preserve"> PAGEREF _Toc219734756 \h </w:instrText>
            </w:r>
            <w:r>
              <w:rPr>
                <w:webHidden/>
              </w:rPr>
            </w:r>
            <w:r>
              <w:rPr>
                <w:webHidden/>
              </w:rPr>
              <w:fldChar w:fldCharType="separate"/>
            </w:r>
            <w:r>
              <w:rPr>
                <w:webHidden/>
              </w:rPr>
              <w:t>5</w:t>
            </w:r>
            <w:r>
              <w:rPr>
                <w:webHidden/>
              </w:rPr>
              <w:fldChar w:fldCharType="end"/>
            </w:r>
          </w:hyperlink>
        </w:p>
        <w:p w14:paraId="78F301B3" w14:textId="46279A91" w:rsidR="00FC45D6" w:rsidRDefault="00FC45D6">
          <w:pPr>
            <w:pStyle w:val="TOC1"/>
            <w:tabs>
              <w:tab w:val="left" w:pos="720"/>
            </w:tabs>
            <w:rPr>
              <w:rFonts w:asciiTheme="minorHAnsi" w:eastAsiaTheme="minorEastAsia" w:hAnsiTheme="minorHAnsi" w:cstheme="minorBidi"/>
              <w:b w:val="0"/>
              <w:kern w:val="2"/>
              <w:sz w:val="24"/>
              <w:szCs w:val="24"/>
              <w:lang w:val="en-AE" w:eastAsia="en-AE"/>
              <w14:ligatures w14:val="standardContextual"/>
            </w:rPr>
          </w:pPr>
          <w:hyperlink w:anchor="_Toc219734757" w:history="1">
            <w:r w:rsidRPr="009B1C33">
              <w:rPr>
                <w:rStyle w:val="Hyperlink"/>
              </w:rPr>
              <w:t>6.8.</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Internal Office Assignments &amp; Lab Work</w:t>
            </w:r>
            <w:r>
              <w:rPr>
                <w:webHidden/>
              </w:rPr>
              <w:tab/>
            </w:r>
            <w:r>
              <w:rPr>
                <w:webHidden/>
              </w:rPr>
              <w:fldChar w:fldCharType="begin"/>
            </w:r>
            <w:r>
              <w:rPr>
                <w:webHidden/>
              </w:rPr>
              <w:instrText xml:space="preserve"> PAGEREF _Toc219734757 \h </w:instrText>
            </w:r>
            <w:r>
              <w:rPr>
                <w:webHidden/>
              </w:rPr>
            </w:r>
            <w:r>
              <w:rPr>
                <w:webHidden/>
              </w:rPr>
              <w:fldChar w:fldCharType="separate"/>
            </w:r>
            <w:r>
              <w:rPr>
                <w:webHidden/>
              </w:rPr>
              <w:t>5</w:t>
            </w:r>
            <w:r>
              <w:rPr>
                <w:webHidden/>
              </w:rPr>
              <w:fldChar w:fldCharType="end"/>
            </w:r>
          </w:hyperlink>
        </w:p>
        <w:p w14:paraId="1D953387" w14:textId="52A5AE47"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58" w:history="1">
            <w:r w:rsidRPr="009B1C33">
              <w:rPr>
                <w:rStyle w:val="Hyperlink"/>
              </w:rPr>
              <w:t>7.</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Offshore Rate</w:t>
            </w:r>
            <w:r>
              <w:rPr>
                <w:webHidden/>
              </w:rPr>
              <w:tab/>
            </w:r>
            <w:r>
              <w:rPr>
                <w:webHidden/>
              </w:rPr>
              <w:fldChar w:fldCharType="begin"/>
            </w:r>
            <w:r>
              <w:rPr>
                <w:webHidden/>
              </w:rPr>
              <w:instrText xml:space="preserve"> PAGEREF _Toc219734758 \h </w:instrText>
            </w:r>
            <w:r>
              <w:rPr>
                <w:webHidden/>
              </w:rPr>
            </w:r>
            <w:r>
              <w:rPr>
                <w:webHidden/>
              </w:rPr>
              <w:fldChar w:fldCharType="separate"/>
            </w:r>
            <w:r>
              <w:rPr>
                <w:webHidden/>
              </w:rPr>
              <w:t>5</w:t>
            </w:r>
            <w:r>
              <w:rPr>
                <w:webHidden/>
              </w:rPr>
              <w:fldChar w:fldCharType="end"/>
            </w:r>
          </w:hyperlink>
        </w:p>
        <w:p w14:paraId="7FE6937D" w14:textId="766B23A9"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59" w:history="1">
            <w:r w:rsidRPr="009B1C33">
              <w:rPr>
                <w:rStyle w:val="Hyperlink"/>
              </w:rPr>
              <w:t>8.</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Hardship Premium</w:t>
            </w:r>
            <w:r>
              <w:rPr>
                <w:webHidden/>
              </w:rPr>
              <w:tab/>
            </w:r>
            <w:r>
              <w:rPr>
                <w:webHidden/>
              </w:rPr>
              <w:fldChar w:fldCharType="begin"/>
            </w:r>
            <w:r>
              <w:rPr>
                <w:webHidden/>
              </w:rPr>
              <w:instrText xml:space="preserve"> PAGEREF _Toc219734759 \h </w:instrText>
            </w:r>
            <w:r>
              <w:rPr>
                <w:webHidden/>
              </w:rPr>
            </w:r>
            <w:r>
              <w:rPr>
                <w:webHidden/>
              </w:rPr>
              <w:fldChar w:fldCharType="separate"/>
            </w:r>
            <w:r>
              <w:rPr>
                <w:webHidden/>
              </w:rPr>
              <w:t>5</w:t>
            </w:r>
            <w:r>
              <w:rPr>
                <w:webHidden/>
              </w:rPr>
              <w:fldChar w:fldCharType="end"/>
            </w:r>
          </w:hyperlink>
        </w:p>
        <w:p w14:paraId="4BB50D42" w14:textId="550A475A"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62" w:history="1">
            <w:r w:rsidRPr="009B1C33">
              <w:rPr>
                <w:rStyle w:val="Hyperlink"/>
              </w:rPr>
              <w:t>9.</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Working at Host Countries</w:t>
            </w:r>
            <w:r>
              <w:rPr>
                <w:webHidden/>
              </w:rPr>
              <w:tab/>
            </w:r>
            <w:r>
              <w:rPr>
                <w:webHidden/>
              </w:rPr>
              <w:fldChar w:fldCharType="begin"/>
            </w:r>
            <w:r>
              <w:rPr>
                <w:webHidden/>
              </w:rPr>
              <w:instrText xml:space="preserve"> PAGEREF _Toc219734762 \h </w:instrText>
            </w:r>
            <w:r>
              <w:rPr>
                <w:webHidden/>
              </w:rPr>
            </w:r>
            <w:r>
              <w:rPr>
                <w:webHidden/>
              </w:rPr>
              <w:fldChar w:fldCharType="separate"/>
            </w:r>
            <w:r>
              <w:rPr>
                <w:webHidden/>
              </w:rPr>
              <w:t>6</w:t>
            </w:r>
            <w:r>
              <w:rPr>
                <w:webHidden/>
              </w:rPr>
              <w:fldChar w:fldCharType="end"/>
            </w:r>
          </w:hyperlink>
        </w:p>
        <w:p w14:paraId="7BCA77B6" w14:textId="2F8646DE"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63" w:history="1">
            <w:r w:rsidRPr="009B1C33">
              <w:rPr>
                <w:rStyle w:val="Hyperlink"/>
              </w:rPr>
              <w:t>10.</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Travel Time</w:t>
            </w:r>
            <w:r>
              <w:rPr>
                <w:webHidden/>
              </w:rPr>
              <w:tab/>
            </w:r>
            <w:r>
              <w:rPr>
                <w:webHidden/>
              </w:rPr>
              <w:fldChar w:fldCharType="begin"/>
            </w:r>
            <w:r>
              <w:rPr>
                <w:webHidden/>
              </w:rPr>
              <w:instrText xml:space="preserve"> PAGEREF _Toc219734763 \h </w:instrText>
            </w:r>
            <w:r>
              <w:rPr>
                <w:webHidden/>
              </w:rPr>
            </w:r>
            <w:r>
              <w:rPr>
                <w:webHidden/>
              </w:rPr>
              <w:fldChar w:fldCharType="separate"/>
            </w:r>
            <w:r>
              <w:rPr>
                <w:webHidden/>
              </w:rPr>
              <w:t>6</w:t>
            </w:r>
            <w:r>
              <w:rPr>
                <w:webHidden/>
              </w:rPr>
              <w:fldChar w:fldCharType="end"/>
            </w:r>
          </w:hyperlink>
        </w:p>
        <w:p w14:paraId="215F800C" w14:textId="7D502185"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64" w:history="1">
            <w:r w:rsidRPr="009B1C33">
              <w:rPr>
                <w:rStyle w:val="Hyperlink"/>
              </w:rPr>
              <w:t>11.</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Fatigue Risk Management</w:t>
            </w:r>
            <w:r>
              <w:rPr>
                <w:webHidden/>
              </w:rPr>
              <w:tab/>
            </w:r>
            <w:r>
              <w:rPr>
                <w:webHidden/>
              </w:rPr>
              <w:fldChar w:fldCharType="begin"/>
            </w:r>
            <w:r>
              <w:rPr>
                <w:webHidden/>
              </w:rPr>
              <w:instrText xml:space="preserve"> PAGEREF _Toc219734764 \h </w:instrText>
            </w:r>
            <w:r>
              <w:rPr>
                <w:webHidden/>
              </w:rPr>
            </w:r>
            <w:r>
              <w:rPr>
                <w:webHidden/>
              </w:rPr>
              <w:fldChar w:fldCharType="separate"/>
            </w:r>
            <w:r>
              <w:rPr>
                <w:webHidden/>
              </w:rPr>
              <w:t>6</w:t>
            </w:r>
            <w:r>
              <w:rPr>
                <w:webHidden/>
              </w:rPr>
              <w:fldChar w:fldCharType="end"/>
            </w:r>
          </w:hyperlink>
        </w:p>
        <w:p w14:paraId="67C01ACF" w14:textId="065E6BB9"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65" w:history="1">
            <w:r w:rsidRPr="009B1C33">
              <w:rPr>
                <w:rStyle w:val="Hyperlink"/>
              </w:rPr>
              <w:t>12.</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Travel</w:t>
            </w:r>
            <w:r>
              <w:rPr>
                <w:webHidden/>
              </w:rPr>
              <w:tab/>
            </w:r>
            <w:r>
              <w:rPr>
                <w:webHidden/>
              </w:rPr>
              <w:fldChar w:fldCharType="begin"/>
            </w:r>
            <w:r>
              <w:rPr>
                <w:webHidden/>
              </w:rPr>
              <w:instrText xml:space="preserve"> PAGEREF _Toc219734765 \h </w:instrText>
            </w:r>
            <w:r>
              <w:rPr>
                <w:webHidden/>
              </w:rPr>
            </w:r>
            <w:r>
              <w:rPr>
                <w:webHidden/>
              </w:rPr>
              <w:fldChar w:fldCharType="separate"/>
            </w:r>
            <w:r>
              <w:rPr>
                <w:webHidden/>
              </w:rPr>
              <w:t>6</w:t>
            </w:r>
            <w:r>
              <w:rPr>
                <w:webHidden/>
              </w:rPr>
              <w:fldChar w:fldCharType="end"/>
            </w:r>
          </w:hyperlink>
        </w:p>
        <w:p w14:paraId="4FD157DB" w14:textId="02E56B6A"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66" w:history="1">
            <w:r w:rsidRPr="009B1C33">
              <w:rPr>
                <w:rStyle w:val="Hyperlink"/>
              </w:rPr>
              <w:t>13.</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Job Performance</w:t>
            </w:r>
            <w:r>
              <w:rPr>
                <w:webHidden/>
              </w:rPr>
              <w:tab/>
            </w:r>
            <w:r>
              <w:rPr>
                <w:webHidden/>
              </w:rPr>
              <w:fldChar w:fldCharType="begin"/>
            </w:r>
            <w:r>
              <w:rPr>
                <w:webHidden/>
              </w:rPr>
              <w:instrText xml:space="preserve"> PAGEREF _Toc219734766 \h </w:instrText>
            </w:r>
            <w:r>
              <w:rPr>
                <w:webHidden/>
              </w:rPr>
            </w:r>
            <w:r>
              <w:rPr>
                <w:webHidden/>
              </w:rPr>
              <w:fldChar w:fldCharType="separate"/>
            </w:r>
            <w:r>
              <w:rPr>
                <w:webHidden/>
              </w:rPr>
              <w:t>6</w:t>
            </w:r>
            <w:r>
              <w:rPr>
                <w:webHidden/>
              </w:rPr>
              <w:fldChar w:fldCharType="end"/>
            </w:r>
          </w:hyperlink>
        </w:p>
        <w:p w14:paraId="2D24528A" w14:textId="2D937C11"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67" w:history="1">
            <w:r w:rsidRPr="009B1C33">
              <w:rPr>
                <w:rStyle w:val="Hyperlink"/>
              </w:rPr>
              <w:t>14.</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Payment</w:t>
            </w:r>
            <w:r>
              <w:rPr>
                <w:webHidden/>
              </w:rPr>
              <w:tab/>
            </w:r>
            <w:r>
              <w:rPr>
                <w:webHidden/>
              </w:rPr>
              <w:fldChar w:fldCharType="begin"/>
            </w:r>
            <w:r>
              <w:rPr>
                <w:webHidden/>
              </w:rPr>
              <w:instrText xml:space="preserve"> PAGEREF _Toc219734767 \h </w:instrText>
            </w:r>
            <w:r>
              <w:rPr>
                <w:webHidden/>
              </w:rPr>
            </w:r>
            <w:r>
              <w:rPr>
                <w:webHidden/>
              </w:rPr>
              <w:fldChar w:fldCharType="separate"/>
            </w:r>
            <w:r>
              <w:rPr>
                <w:webHidden/>
              </w:rPr>
              <w:t>6</w:t>
            </w:r>
            <w:r>
              <w:rPr>
                <w:webHidden/>
              </w:rPr>
              <w:fldChar w:fldCharType="end"/>
            </w:r>
          </w:hyperlink>
        </w:p>
        <w:p w14:paraId="657F33C6" w14:textId="67D9F85B"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68" w:history="1">
            <w:r w:rsidRPr="009B1C33">
              <w:rPr>
                <w:rStyle w:val="Hyperlink"/>
              </w:rPr>
              <w:t>15.</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12. Consequences</w:t>
            </w:r>
            <w:r>
              <w:rPr>
                <w:webHidden/>
              </w:rPr>
              <w:tab/>
            </w:r>
            <w:r>
              <w:rPr>
                <w:webHidden/>
              </w:rPr>
              <w:fldChar w:fldCharType="begin"/>
            </w:r>
            <w:r>
              <w:rPr>
                <w:webHidden/>
              </w:rPr>
              <w:instrText xml:space="preserve"> PAGEREF _Toc219734768 \h </w:instrText>
            </w:r>
            <w:r>
              <w:rPr>
                <w:webHidden/>
              </w:rPr>
            </w:r>
            <w:r>
              <w:rPr>
                <w:webHidden/>
              </w:rPr>
              <w:fldChar w:fldCharType="separate"/>
            </w:r>
            <w:r>
              <w:rPr>
                <w:webHidden/>
              </w:rPr>
              <w:t>7</w:t>
            </w:r>
            <w:r>
              <w:rPr>
                <w:webHidden/>
              </w:rPr>
              <w:fldChar w:fldCharType="end"/>
            </w:r>
          </w:hyperlink>
        </w:p>
        <w:p w14:paraId="5BF2233F" w14:textId="6451C09B"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69" w:history="1">
            <w:r w:rsidRPr="009B1C33">
              <w:rPr>
                <w:rStyle w:val="Hyperlink"/>
              </w:rPr>
              <w:t>16.</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Exceptions</w:t>
            </w:r>
            <w:r>
              <w:rPr>
                <w:webHidden/>
              </w:rPr>
              <w:tab/>
            </w:r>
            <w:r>
              <w:rPr>
                <w:webHidden/>
              </w:rPr>
              <w:fldChar w:fldCharType="begin"/>
            </w:r>
            <w:r>
              <w:rPr>
                <w:webHidden/>
              </w:rPr>
              <w:instrText xml:space="preserve"> PAGEREF _Toc219734769 \h </w:instrText>
            </w:r>
            <w:r>
              <w:rPr>
                <w:webHidden/>
              </w:rPr>
            </w:r>
            <w:r>
              <w:rPr>
                <w:webHidden/>
              </w:rPr>
              <w:fldChar w:fldCharType="separate"/>
            </w:r>
            <w:r>
              <w:rPr>
                <w:webHidden/>
              </w:rPr>
              <w:t>7</w:t>
            </w:r>
            <w:r>
              <w:rPr>
                <w:webHidden/>
              </w:rPr>
              <w:fldChar w:fldCharType="end"/>
            </w:r>
          </w:hyperlink>
        </w:p>
        <w:p w14:paraId="733F0C70" w14:textId="366AEA0C"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70" w:history="1">
            <w:r w:rsidRPr="009B1C33">
              <w:rPr>
                <w:rStyle w:val="Hyperlink"/>
              </w:rPr>
              <w:t>17.</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Laws, Regulations &amp; Collective Bargaining Agreements (CBAs)</w:t>
            </w:r>
            <w:r>
              <w:rPr>
                <w:webHidden/>
              </w:rPr>
              <w:tab/>
            </w:r>
            <w:r>
              <w:rPr>
                <w:webHidden/>
              </w:rPr>
              <w:fldChar w:fldCharType="begin"/>
            </w:r>
            <w:r>
              <w:rPr>
                <w:webHidden/>
              </w:rPr>
              <w:instrText xml:space="preserve"> PAGEREF _Toc219734770 \h </w:instrText>
            </w:r>
            <w:r>
              <w:rPr>
                <w:webHidden/>
              </w:rPr>
            </w:r>
            <w:r>
              <w:rPr>
                <w:webHidden/>
              </w:rPr>
              <w:fldChar w:fldCharType="separate"/>
            </w:r>
            <w:r>
              <w:rPr>
                <w:webHidden/>
              </w:rPr>
              <w:t>7</w:t>
            </w:r>
            <w:r>
              <w:rPr>
                <w:webHidden/>
              </w:rPr>
              <w:fldChar w:fldCharType="end"/>
            </w:r>
          </w:hyperlink>
        </w:p>
        <w:p w14:paraId="54CD1BBF" w14:textId="5A87E0A8"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71" w:history="1">
            <w:r w:rsidRPr="009B1C33">
              <w:rPr>
                <w:rStyle w:val="Hyperlink"/>
              </w:rPr>
              <w:t>18.</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Resources</w:t>
            </w:r>
            <w:r>
              <w:rPr>
                <w:webHidden/>
              </w:rPr>
              <w:tab/>
            </w:r>
            <w:r>
              <w:rPr>
                <w:webHidden/>
              </w:rPr>
              <w:fldChar w:fldCharType="begin"/>
            </w:r>
            <w:r>
              <w:rPr>
                <w:webHidden/>
              </w:rPr>
              <w:instrText xml:space="preserve"> PAGEREF _Toc219734771 \h </w:instrText>
            </w:r>
            <w:r>
              <w:rPr>
                <w:webHidden/>
              </w:rPr>
            </w:r>
            <w:r>
              <w:rPr>
                <w:webHidden/>
              </w:rPr>
              <w:fldChar w:fldCharType="separate"/>
            </w:r>
            <w:r>
              <w:rPr>
                <w:webHidden/>
              </w:rPr>
              <w:t>7</w:t>
            </w:r>
            <w:r>
              <w:rPr>
                <w:webHidden/>
              </w:rPr>
              <w:fldChar w:fldCharType="end"/>
            </w:r>
          </w:hyperlink>
        </w:p>
        <w:p w14:paraId="5BAE605A" w14:textId="221C68BF" w:rsidR="00FC45D6" w:rsidRDefault="00FC45D6">
          <w:pPr>
            <w:pStyle w:val="TOC1"/>
            <w:rPr>
              <w:rFonts w:asciiTheme="minorHAnsi" w:eastAsiaTheme="minorEastAsia" w:hAnsiTheme="minorHAnsi" w:cstheme="minorBidi"/>
              <w:b w:val="0"/>
              <w:kern w:val="2"/>
              <w:sz w:val="24"/>
              <w:szCs w:val="24"/>
              <w:lang w:val="en-AE" w:eastAsia="en-AE"/>
              <w14:ligatures w14:val="standardContextual"/>
            </w:rPr>
          </w:pPr>
          <w:hyperlink w:anchor="_Toc219734772" w:history="1">
            <w:r w:rsidRPr="009B1C33">
              <w:rPr>
                <w:rStyle w:val="Hyperlink"/>
              </w:rPr>
              <w:t>19.</w:t>
            </w:r>
            <w:r>
              <w:rPr>
                <w:rFonts w:asciiTheme="minorHAnsi" w:eastAsiaTheme="minorEastAsia" w:hAnsiTheme="minorHAnsi" w:cstheme="minorBidi"/>
                <w:b w:val="0"/>
                <w:kern w:val="2"/>
                <w:sz w:val="24"/>
                <w:szCs w:val="24"/>
                <w:lang w:val="en-AE" w:eastAsia="en-AE"/>
                <w14:ligatures w14:val="standardContextual"/>
              </w:rPr>
              <w:tab/>
            </w:r>
            <w:r w:rsidRPr="009B1C33">
              <w:rPr>
                <w:rStyle w:val="Hyperlink"/>
              </w:rPr>
              <w:t>References</w:t>
            </w:r>
            <w:r>
              <w:rPr>
                <w:webHidden/>
              </w:rPr>
              <w:tab/>
            </w:r>
            <w:r>
              <w:rPr>
                <w:webHidden/>
              </w:rPr>
              <w:fldChar w:fldCharType="begin"/>
            </w:r>
            <w:r>
              <w:rPr>
                <w:webHidden/>
              </w:rPr>
              <w:instrText xml:space="preserve"> PAGEREF _Toc219734772 \h </w:instrText>
            </w:r>
            <w:r>
              <w:rPr>
                <w:webHidden/>
              </w:rPr>
            </w:r>
            <w:r>
              <w:rPr>
                <w:webHidden/>
              </w:rPr>
              <w:fldChar w:fldCharType="separate"/>
            </w:r>
            <w:r>
              <w:rPr>
                <w:webHidden/>
              </w:rPr>
              <w:t>7</w:t>
            </w:r>
            <w:r>
              <w:rPr>
                <w:webHidden/>
              </w:rPr>
              <w:fldChar w:fldCharType="end"/>
            </w:r>
          </w:hyperlink>
        </w:p>
        <w:p w14:paraId="7DD42815" w14:textId="11D72DB3" w:rsidR="00DD4FE4" w:rsidRDefault="00DD4FE4" w:rsidP="00504E16">
          <w:r>
            <w:rPr>
              <w:b/>
              <w:bCs/>
              <w:noProof/>
            </w:rPr>
            <w:lastRenderedPageBreak/>
            <w:fldChar w:fldCharType="end"/>
          </w:r>
        </w:p>
      </w:sdtContent>
    </w:sdt>
    <w:p w14:paraId="5523CDD6" w14:textId="50CDAF8A" w:rsidR="00323F43" w:rsidRDefault="00323F43" w:rsidP="00504E16">
      <w:pPr>
        <w:pStyle w:val="Heading1"/>
        <w:numPr>
          <w:ilvl w:val="0"/>
          <w:numId w:val="53"/>
        </w:numPr>
      </w:pPr>
      <w:bookmarkStart w:id="5" w:name="_Toc219734737"/>
      <w:r w:rsidRPr="006A3743">
        <w:t>Purpose</w:t>
      </w:r>
      <w:bookmarkEnd w:id="0"/>
      <w:bookmarkEnd w:id="1"/>
      <w:bookmarkEnd w:id="2"/>
      <w:bookmarkEnd w:id="3"/>
      <w:bookmarkEnd w:id="4"/>
      <w:bookmarkEnd w:id="5"/>
    </w:p>
    <w:p w14:paraId="4F79B678" w14:textId="18E605E5" w:rsidR="00FC45D6" w:rsidRDefault="00FC45D6" w:rsidP="00875B1A">
      <w:pPr>
        <w:pStyle w:val="BodyText"/>
      </w:pPr>
    </w:p>
    <w:p w14:paraId="7DED9108" w14:textId="77777777" w:rsidR="00CC2008" w:rsidRPr="00CC2008" w:rsidRDefault="00CC2008" w:rsidP="00CC2008">
      <w:pPr>
        <w:pStyle w:val="BodyText"/>
        <w:rPr>
          <w:lang w:val="en-AE"/>
        </w:rPr>
      </w:pPr>
      <w:r w:rsidRPr="00CC2008">
        <w:rPr>
          <w:lang w:val="en-AE"/>
        </w:rPr>
        <w:t>This policy establishes the global framework for pay practices, overtime, and related premiums for Eligible Employees within Cordant Solutions Services. It defines minimum global standards while allowing regional and country</w:t>
      </w:r>
      <w:r w:rsidRPr="00CC2008">
        <w:rPr>
          <w:lang w:val="en-AE"/>
        </w:rPr>
        <w:noBreakHyphen/>
        <w:t>specific policies to govern local requirements in compliance with applicable laws and Collective Bargaining Agreements (CBAs).</w:t>
      </w:r>
    </w:p>
    <w:p w14:paraId="6E6C931B" w14:textId="77777777" w:rsidR="00CC2008" w:rsidRPr="00CC2008" w:rsidRDefault="00CC2008" w:rsidP="00504E16">
      <w:pPr>
        <w:pStyle w:val="BodyText"/>
        <w:rPr>
          <w:lang w:val="en-AE"/>
        </w:rPr>
      </w:pPr>
    </w:p>
    <w:p w14:paraId="1D9A30D7" w14:textId="77777777" w:rsidR="00550004" w:rsidRPr="00504E16" w:rsidRDefault="00550004" w:rsidP="00504E16">
      <w:pPr>
        <w:pStyle w:val="BodyText"/>
        <w:ind w:left="0"/>
        <w:rPr>
          <w:lang w:val="en-AE"/>
        </w:rPr>
      </w:pPr>
    </w:p>
    <w:p w14:paraId="599C754A" w14:textId="5838D23B" w:rsidR="00323F43" w:rsidRDefault="00323F43" w:rsidP="00504E16">
      <w:pPr>
        <w:pStyle w:val="Heading1"/>
        <w:numPr>
          <w:ilvl w:val="0"/>
          <w:numId w:val="53"/>
        </w:numPr>
      </w:pPr>
      <w:bookmarkStart w:id="6" w:name="_Toc366478492"/>
      <w:bookmarkStart w:id="7" w:name="_Toc366661455"/>
      <w:bookmarkStart w:id="8" w:name="_Toc372192955"/>
      <w:bookmarkStart w:id="9" w:name="_Toc382219553"/>
      <w:bookmarkStart w:id="10" w:name="_Toc384820749"/>
      <w:bookmarkStart w:id="11" w:name="_Toc219734738"/>
      <w:r w:rsidRPr="006A3743">
        <w:t>Scope</w:t>
      </w:r>
      <w:bookmarkEnd w:id="6"/>
      <w:bookmarkEnd w:id="7"/>
      <w:bookmarkEnd w:id="8"/>
      <w:bookmarkEnd w:id="9"/>
      <w:bookmarkEnd w:id="10"/>
      <w:bookmarkEnd w:id="11"/>
    </w:p>
    <w:p w14:paraId="4EC25AB7" w14:textId="77777777" w:rsidR="00CC2008" w:rsidRDefault="00CC2008" w:rsidP="00550004">
      <w:pPr>
        <w:pStyle w:val="BodyText"/>
      </w:pPr>
    </w:p>
    <w:p w14:paraId="27565B21" w14:textId="2326FDBE" w:rsidR="00CC2008" w:rsidRPr="00CC2008" w:rsidRDefault="00CC2008" w:rsidP="00CC2008">
      <w:pPr>
        <w:pStyle w:val="BodyText"/>
      </w:pPr>
      <w:r w:rsidRPr="00CC2008">
        <w:t>This policy applies to all overtime</w:t>
      </w:r>
      <w:r w:rsidRPr="00CC2008">
        <w:noBreakHyphen/>
        <w:t xml:space="preserve">eligible Field employees within </w:t>
      </w:r>
      <w:r>
        <w:t xml:space="preserve">IET </w:t>
      </w:r>
      <w:r w:rsidRPr="00504E16">
        <w:t xml:space="preserve">Cordant Solutions Services </w:t>
      </w:r>
      <w:r w:rsidRPr="00CC2008">
        <w:t>across all regions.</w:t>
      </w:r>
    </w:p>
    <w:p w14:paraId="6B90DA50" w14:textId="77777777" w:rsidR="00CC2008" w:rsidRPr="00CC2008" w:rsidRDefault="00CC2008" w:rsidP="00550004">
      <w:pPr>
        <w:pStyle w:val="BodyText"/>
        <w:rPr>
          <w:lang w:val="en-AE"/>
        </w:rPr>
      </w:pPr>
    </w:p>
    <w:p w14:paraId="48789DDC" w14:textId="77777777" w:rsidR="00550004" w:rsidRDefault="00550004" w:rsidP="00FC45D6">
      <w:pPr>
        <w:pStyle w:val="BodyText"/>
      </w:pPr>
    </w:p>
    <w:p w14:paraId="73CFEBE6" w14:textId="77777777" w:rsidR="00550004" w:rsidRPr="00550004" w:rsidRDefault="00550004" w:rsidP="00550004">
      <w:pPr>
        <w:pStyle w:val="BodyText"/>
        <w:rPr>
          <w:lang w:val="en-AE"/>
        </w:rPr>
      </w:pPr>
      <w:r w:rsidRPr="00550004">
        <w:rPr>
          <w:b/>
          <w:bCs/>
          <w:lang w:val="en-AE"/>
        </w:rPr>
        <w:t>This policy applies to employees in the following job categories ("Eligible Employees"):</w:t>
      </w:r>
    </w:p>
    <w:p w14:paraId="0A99C261" w14:textId="77777777" w:rsidR="00550004" w:rsidRPr="00550004" w:rsidRDefault="00550004" w:rsidP="00504E16">
      <w:pPr>
        <w:pStyle w:val="BodyText"/>
        <w:numPr>
          <w:ilvl w:val="0"/>
          <w:numId w:val="42"/>
        </w:numPr>
        <w:rPr>
          <w:lang w:val="en-AE"/>
        </w:rPr>
      </w:pPr>
      <w:r w:rsidRPr="00550004">
        <w:rPr>
          <w:lang w:val="en-AE"/>
        </w:rPr>
        <w:t>Field Service Technician</w:t>
      </w:r>
    </w:p>
    <w:p w14:paraId="47C2C566" w14:textId="77777777" w:rsidR="00550004" w:rsidRPr="00550004" w:rsidRDefault="00550004" w:rsidP="00504E16">
      <w:pPr>
        <w:pStyle w:val="BodyText"/>
        <w:numPr>
          <w:ilvl w:val="0"/>
          <w:numId w:val="42"/>
        </w:numPr>
        <w:rPr>
          <w:lang w:val="en-AE"/>
        </w:rPr>
      </w:pPr>
      <w:r w:rsidRPr="00550004">
        <w:rPr>
          <w:lang w:val="en-AE"/>
        </w:rPr>
        <w:t>Services Specialist</w:t>
      </w:r>
    </w:p>
    <w:p w14:paraId="161BC2CF" w14:textId="77777777" w:rsidR="00550004" w:rsidRPr="00550004" w:rsidRDefault="00550004" w:rsidP="00504E16">
      <w:pPr>
        <w:pStyle w:val="BodyText"/>
        <w:numPr>
          <w:ilvl w:val="0"/>
          <w:numId w:val="42"/>
        </w:numPr>
        <w:rPr>
          <w:lang w:val="en-AE"/>
        </w:rPr>
      </w:pPr>
      <w:r w:rsidRPr="00550004">
        <w:rPr>
          <w:lang w:val="en-AE"/>
        </w:rPr>
        <w:t>Customer Contract Management and Contract Performance Management</w:t>
      </w:r>
    </w:p>
    <w:p w14:paraId="420D3021" w14:textId="77777777" w:rsidR="00550004" w:rsidRPr="00550004" w:rsidRDefault="00550004" w:rsidP="00504E16">
      <w:pPr>
        <w:pStyle w:val="BodyText"/>
        <w:numPr>
          <w:ilvl w:val="0"/>
          <w:numId w:val="42"/>
        </w:numPr>
        <w:rPr>
          <w:lang w:val="en-AE"/>
        </w:rPr>
      </w:pPr>
      <w:r w:rsidRPr="00550004">
        <w:rPr>
          <w:lang w:val="en-AE"/>
        </w:rPr>
        <w:t>Field Svc &amp; Technical Advising</w:t>
      </w:r>
    </w:p>
    <w:p w14:paraId="0EFC2CEB" w14:textId="77777777" w:rsidR="00550004" w:rsidRPr="00550004" w:rsidRDefault="00550004" w:rsidP="00504E16">
      <w:pPr>
        <w:pStyle w:val="BodyText"/>
        <w:numPr>
          <w:ilvl w:val="0"/>
          <w:numId w:val="42"/>
        </w:numPr>
        <w:rPr>
          <w:lang w:val="en-AE"/>
        </w:rPr>
      </w:pPr>
      <w:r w:rsidRPr="00550004">
        <w:rPr>
          <w:lang w:val="en-AE"/>
        </w:rPr>
        <w:t xml:space="preserve">Customer Order &amp; </w:t>
      </w:r>
      <w:proofErr w:type="spellStart"/>
      <w:r w:rsidRPr="00550004">
        <w:rPr>
          <w:lang w:val="en-AE"/>
        </w:rPr>
        <w:t>Fulfillment</w:t>
      </w:r>
      <w:proofErr w:type="spellEnd"/>
    </w:p>
    <w:p w14:paraId="7B53FF6C" w14:textId="77777777" w:rsidR="00550004" w:rsidRPr="00550004" w:rsidRDefault="00550004" w:rsidP="00504E16">
      <w:pPr>
        <w:pStyle w:val="BodyText"/>
        <w:numPr>
          <w:ilvl w:val="0"/>
          <w:numId w:val="42"/>
        </w:numPr>
        <w:rPr>
          <w:lang w:val="en-AE"/>
        </w:rPr>
      </w:pPr>
      <w:r w:rsidRPr="00550004">
        <w:rPr>
          <w:lang w:val="en-AE"/>
        </w:rPr>
        <w:t xml:space="preserve">Services Manager: Commissioning, Training, On Site Services, </w:t>
      </w:r>
      <w:proofErr w:type="spellStart"/>
      <w:r w:rsidRPr="00550004">
        <w:rPr>
          <w:lang w:val="en-AE"/>
        </w:rPr>
        <w:t>Srvcs</w:t>
      </w:r>
      <w:proofErr w:type="spellEnd"/>
      <w:r w:rsidRPr="00550004">
        <w:rPr>
          <w:lang w:val="en-AE"/>
        </w:rPr>
        <w:t xml:space="preserve"> Project Management, Contract Performance Management</w:t>
      </w:r>
    </w:p>
    <w:p w14:paraId="607ABA15" w14:textId="77777777" w:rsidR="00550004" w:rsidRPr="00550004" w:rsidRDefault="00550004" w:rsidP="00504E16">
      <w:pPr>
        <w:pStyle w:val="BodyText"/>
        <w:numPr>
          <w:ilvl w:val="0"/>
          <w:numId w:val="42"/>
        </w:numPr>
        <w:rPr>
          <w:lang w:val="en-AE"/>
        </w:rPr>
      </w:pPr>
      <w:r w:rsidRPr="00550004">
        <w:rPr>
          <w:lang w:val="en-AE"/>
        </w:rPr>
        <w:t>Other roles not listed but are on onsite billable assignments (requires Service Director approval)</w:t>
      </w:r>
    </w:p>
    <w:p w14:paraId="69655FFA" w14:textId="77777777" w:rsidR="00550004" w:rsidRPr="00550004" w:rsidRDefault="00550004" w:rsidP="00550004">
      <w:pPr>
        <w:pStyle w:val="BodyText"/>
        <w:rPr>
          <w:lang w:val="en-AE"/>
        </w:rPr>
      </w:pPr>
    </w:p>
    <w:p w14:paraId="1D0FCEE3" w14:textId="77777777" w:rsidR="00550004" w:rsidRPr="00550004" w:rsidRDefault="00550004" w:rsidP="00550004">
      <w:pPr>
        <w:pStyle w:val="BodyText"/>
        <w:rPr>
          <w:lang w:val="en-AE"/>
        </w:rPr>
      </w:pPr>
      <w:r w:rsidRPr="00550004">
        <w:rPr>
          <w:b/>
          <w:bCs/>
          <w:lang w:val="en-AE"/>
        </w:rPr>
        <w:t>This policy does not apply to:</w:t>
      </w:r>
    </w:p>
    <w:p w14:paraId="4F162F5B" w14:textId="1C89FB60" w:rsidR="00DD4FE4" w:rsidRDefault="00550004" w:rsidP="00504E16">
      <w:pPr>
        <w:pStyle w:val="BodyText"/>
        <w:numPr>
          <w:ilvl w:val="0"/>
          <w:numId w:val="42"/>
        </w:numPr>
        <w:rPr>
          <w:lang w:val="en-AE"/>
        </w:rPr>
      </w:pPr>
      <w:r w:rsidRPr="00550004">
        <w:rPr>
          <w:lang w:val="en-AE"/>
        </w:rPr>
        <w:t>International rotators under Global Mobility policies</w:t>
      </w:r>
    </w:p>
    <w:p w14:paraId="65CA2624" w14:textId="77777777" w:rsidR="00DD4FE4" w:rsidRDefault="00DD4FE4" w:rsidP="00550004">
      <w:pPr>
        <w:pStyle w:val="BodyText"/>
        <w:rPr>
          <w:lang w:val="en-AE"/>
        </w:rPr>
      </w:pPr>
    </w:p>
    <w:p w14:paraId="4CAC726A" w14:textId="0F459851" w:rsidR="00550004" w:rsidRDefault="00550004" w:rsidP="00504E16">
      <w:pPr>
        <w:pStyle w:val="Heading1"/>
        <w:numPr>
          <w:ilvl w:val="0"/>
          <w:numId w:val="53"/>
        </w:numPr>
      </w:pPr>
      <w:bookmarkStart w:id="12" w:name="_Toc219734739"/>
      <w:r w:rsidRPr="00550004">
        <w:t>Terms, Definitions and Acronyms</w:t>
      </w:r>
      <w:bookmarkEnd w:id="12"/>
    </w:p>
    <w:p w14:paraId="2A2324A6" w14:textId="3869FC53" w:rsidR="00550004" w:rsidRPr="00550004" w:rsidRDefault="00550004" w:rsidP="00504E16">
      <w:pPr>
        <w:pStyle w:val="BodyText"/>
        <w:rPr>
          <w:lang w:val="en-AE"/>
        </w:rPr>
      </w:pPr>
      <w:r>
        <w:rPr>
          <w:lang w:val="en-AE"/>
        </w:rPr>
        <w:t xml:space="preserve"> </w:t>
      </w:r>
    </w:p>
    <w:p w14:paraId="7BBE7285" w14:textId="45ECDF96" w:rsidR="00550004" w:rsidRPr="00550004" w:rsidRDefault="00550004" w:rsidP="00504E16">
      <w:pPr>
        <w:pStyle w:val="BodyText"/>
        <w:numPr>
          <w:ilvl w:val="0"/>
          <w:numId w:val="42"/>
        </w:numPr>
        <w:rPr>
          <w:lang w:val="en-AE"/>
        </w:rPr>
      </w:pPr>
      <w:r w:rsidRPr="00504E16">
        <w:rPr>
          <w:b/>
          <w:bCs/>
          <w:lang w:val="en-AE"/>
        </w:rPr>
        <w:t>Base Pay</w:t>
      </w:r>
      <w:r>
        <w:rPr>
          <w:lang w:val="en-AE"/>
        </w:rPr>
        <w:t xml:space="preserve">: </w:t>
      </w:r>
      <w:r w:rsidRPr="00550004">
        <w:rPr>
          <w:lang w:val="en-AE"/>
        </w:rPr>
        <w:t>Base pay as per Workday (excluding allowances and benefits)</w:t>
      </w:r>
    </w:p>
    <w:p w14:paraId="543C56A5" w14:textId="4B2B1EC3" w:rsidR="00550004" w:rsidRPr="00550004" w:rsidRDefault="00550004" w:rsidP="00504E16">
      <w:pPr>
        <w:pStyle w:val="BodyText"/>
        <w:numPr>
          <w:ilvl w:val="0"/>
          <w:numId w:val="42"/>
        </w:numPr>
        <w:rPr>
          <w:lang w:val="en-AE"/>
        </w:rPr>
      </w:pPr>
      <w:r w:rsidRPr="00504E16">
        <w:rPr>
          <w:b/>
          <w:bCs/>
          <w:lang w:val="en-AE"/>
        </w:rPr>
        <w:t>Home Base Country / City</w:t>
      </w:r>
      <w:r>
        <w:rPr>
          <w:lang w:val="en-AE"/>
        </w:rPr>
        <w:t xml:space="preserve">: </w:t>
      </w:r>
      <w:r w:rsidRPr="00550004">
        <w:rPr>
          <w:lang w:val="en-AE"/>
        </w:rPr>
        <w:t>The country / city in which the employee is contracted and directly paid from being part of the local payroll</w:t>
      </w:r>
    </w:p>
    <w:p w14:paraId="29D4DB5F" w14:textId="5CCD6B55" w:rsidR="00550004" w:rsidRPr="00550004" w:rsidRDefault="00550004" w:rsidP="00504E16">
      <w:pPr>
        <w:pStyle w:val="BodyText"/>
        <w:numPr>
          <w:ilvl w:val="0"/>
          <w:numId w:val="42"/>
        </w:numPr>
        <w:rPr>
          <w:lang w:val="en-AE"/>
        </w:rPr>
      </w:pPr>
      <w:r w:rsidRPr="00504E16">
        <w:rPr>
          <w:b/>
          <w:bCs/>
          <w:lang w:val="en-AE"/>
        </w:rPr>
        <w:t>Host Country</w:t>
      </w:r>
      <w:r>
        <w:rPr>
          <w:lang w:val="en-AE"/>
        </w:rPr>
        <w:t xml:space="preserve">: </w:t>
      </w:r>
      <w:r w:rsidRPr="00550004">
        <w:rPr>
          <w:lang w:val="en-AE"/>
        </w:rPr>
        <w:t>The country where the employee has a temporary assignment outside their Home Base Country</w:t>
      </w:r>
    </w:p>
    <w:p w14:paraId="65F0A6C6" w14:textId="604A7412" w:rsidR="00550004" w:rsidRPr="00550004" w:rsidRDefault="00550004" w:rsidP="00504E16">
      <w:pPr>
        <w:pStyle w:val="BodyText"/>
        <w:numPr>
          <w:ilvl w:val="0"/>
          <w:numId w:val="42"/>
        </w:numPr>
        <w:rPr>
          <w:lang w:val="en-AE"/>
        </w:rPr>
      </w:pPr>
      <w:r w:rsidRPr="00504E16">
        <w:rPr>
          <w:b/>
          <w:bCs/>
          <w:lang w:val="en-AE"/>
        </w:rPr>
        <w:t>N+1 Manager</w:t>
      </w:r>
      <w:r>
        <w:rPr>
          <w:b/>
          <w:bCs/>
          <w:lang w:val="en-AE"/>
        </w:rPr>
        <w:t xml:space="preserve">: </w:t>
      </w:r>
      <w:r w:rsidRPr="00550004">
        <w:rPr>
          <w:lang w:val="en-AE"/>
        </w:rPr>
        <w:t>Employee's direct manager (level 1 approval)</w:t>
      </w:r>
    </w:p>
    <w:p w14:paraId="5C3ADCE9" w14:textId="2B607687" w:rsidR="00550004" w:rsidRPr="00550004" w:rsidRDefault="00550004" w:rsidP="00504E16">
      <w:pPr>
        <w:pStyle w:val="BodyText"/>
        <w:numPr>
          <w:ilvl w:val="0"/>
          <w:numId w:val="42"/>
        </w:numPr>
        <w:rPr>
          <w:lang w:val="en-AE"/>
        </w:rPr>
      </w:pPr>
      <w:r w:rsidRPr="00504E16">
        <w:rPr>
          <w:b/>
          <w:bCs/>
          <w:lang w:val="en-AE"/>
        </w:rPr>
        <w:t>Overtime</w:t>
      </w:r>
      <w:r>
        <w:rPr>
          <w:lang w:val="en-AE"/>
        </w:rPr>
        <w:t xml:space="preserve">: </w:t>
      </w:r>
      <w:r w:rsidRPr="00550004">
        <w:rPr>
          <w:lang w:val="en-AE"/>
        </w:rPr>
        <w:t>Any work performed at customer site and outside the standard hours of employment as per local law</w:t>
      </w:r>
    </w:p>
    <w:p w14:paraId="5939AE76" w14:textId="59BD5257" w:rsidR="00550004" w:rsidRPr="00550004" w:rsidRDefault="00550004" w:rsidP="00504E16">
      <w:pPr>
        <w:pStyle w:val="BodyText"/>
        <w:numPr>
          <w:ilvl w:val="0"/>
          <w:numId w:val="42"/>
        </w:numPr>
        <w:rPr>
          <w:lang w:val="en-AE"/>
        </w:rPr>
      </w:pPr>
      <w:r w:rsidRPr="00504E16">
        <w:rPr>
          <w:b/>
          <w:bCs/>
          <w:lang w:val="en-AE"/>
        </w:rPr>
        <w:t>Weekend 1 and Weekend 2</w:t>
      </w:r>
      <w:r>
        <w:rPr>
          <w:lang w:val="en-AE"/>
        </w:rPr>
        <w:t xml:space="preserve">: </w:t>
      </w:r>
      <w:r w:rsidRPr="00550004">
        <w:rPr>
          <w:lang w:val="en-AE"/>
        </w:rPr>
        <w:t>Depending on country the weekends are defined in Appendix B</w:t>
      </w:r>
    </w:p>
    <w:p w14:paraId="14E6BA37" w14:textId="1FFB7234" w:rsidR="00550004" w:rsidRPr="00550004" w:rsidRDefault="00550004" w:rsidP="00504E16">
      <w:pPr>
        <w:pStyle w:val="BodyText"/>
        <w:numPr>
          <w:ilvl w:val="0"/>
          <w:numId w:val="42"/>
        </w:numPr>
        <w:rPr>
          <w:lang w:val="en-AE"/>
        </w:rPr>
      </w:pPr>
      <w:r w:rsidRPr="00504E16">
        <w:rPr>
          <w:b/>
          <w:bCs/>
          <w:lang w:val="en-AE"/>
        </w:rPr>
        <w:t>OT1:</w:t>
      </w:r>
      <w:r>
        <w:rPr>
          <w:lang w:val="en-AE"/>
        </w:rPr>
        <w:t xml:space="preserve">  </w:t>
      </w:r>
      <w:r w:rsidRPr="00550004">
        <w:rPr>
          <w:lang w:val="en-AE"/>
        </w:rPr>
        <w:t>Overtime at 1.5x hourly rate</w:t>
      </w:r>
    </w:p>
    <w:p w14:paraId="72827F2F" w14:textId="24467FDA" w:rsidR="00550004" w:rsidRPr="00550004" w:rsidRDefault="00550004" w:rsidP="00504E16">
      <w:pPr>
        <w:pStyle w:val="BodyText"/>
        <w:numPr>
          <w:ilvl w:val="0"/>
          <w:numId w:val="42"/>
        </w:numPr>
        <w:rPr>
          <w:lang w:val="en-AE"/>
        </w:rPr>
      </w:pPr>
      <w:r w:rsidRPr="00504E16">
        <w:rPr>
          <w:b/>
          <w:bCs/>
          <w:lang w:val="en-AE"/>
        </w:rPr>
        <w:t>OT2</w:t>
      </w:r>
      <w:r>
        <w:rPr>
          <w:lang w:val="en-AE"/>
        </w:rPr>
        <w:t xml:space="preserve">: </w:t>
      </w:r>
      <w:r w:rsidRPr="00550004">
        <w:rPr>
          <w:lang w:val="en-AE"/>
        </w:rPr>
        <w:t>Overtime at 2x hourly rate</w:t>
      </w:r>
    </w:p>
    <w:p w14:paraId="1356188D" w14:textId="29025CB8" w:rsidR="00550004" w:rsidRDefault="00550004" w:rsidP="00550004">
      <w:pPr>
        <w:pStyle w:val="BodyText"/>
        <w:numPr>
          <w:ilvl w:val="0"/>
          <w:numId w:val="42"/>
        </w:numPr>
        <w:rPr>
          <w:lang w:val="en-AE"/>
        </w:rPr>
      </w:pPr>
      <w:r w:rsidRPr="00504E16">
        <w:rPr>
          <w:b/>
          <w:bCs/>
          <w:lang w:val="en-AE"/>
        </w:rPr>
        <w:t>IET</w:t>
      </w:r>
      <w:r>
        <w:rPr>
          <w:lang w:val="en-AE"/>
        </w:rPr>
        <w:t xml:space="preserve">: </w:t>
      </w:r>
      <w:r w:rsidRPr="00550004">
        <w:rPr>
          <w:lang w:val="en-AE"/>
        </w:rPr>
        <w:t>Industrial &amp; Energy Technology</w:t>
      </w:r>
    </w:p>
    <w:p w14:paraId="51854073" w14:textId="42CEDE7A" w:rsidR="00FC45D6" w:rsidRPr="00FC45D6" w:rsidRDefault="00FC45D6" w:rsidP="00FC45D6">
      <w:pPr>
        <w:pStyle w:val="BodyText"/>
        <w:numPr>
          <w:ilvl w:val="0"/>
          <w:numId w:val="42"/>
        </w:numPr>
        <w:rPr>
          <w:lang w:val="en-AE"/>
        </w:rPr>
      </w:pPr>
      <w:r w:rsidRPr="00504E16">
        <w:rPr>
          <w:b/>
          <w:bCs/>
          <w:lang w:val="en-AE"/>
        </w:rPr>
        <w:t>Offshore Rate:</w:t>
      </w:r>
      <w:r>
        <w:rPr>
          <w:lang w:val="en-AE"/>
        </w:rPr>
        <w:t xml:space="preserve"> </w:t>
      </w:r>
      <w:r w:rsidRPr="00FC45D6">
        <w:rPr>
          <w:lang w:val="en-AE"/>
        </w:rPr>
        <w:t>Premium paid for work at offshore locations/platforms (rate per regional policy)</w:t>
      </w:r>
    </w:p>
    <w:p w14:paraId="00066847" w14:textId="7FFF60FE" w:rsidR="00FC45D6" w:rsidRPr="00FC45D6" w:rsidRDefault="00FC45D6" w:rsidP="00FC45D6">
      <w:pPr>
        <w:pStyle w:val="BodyText"/>
        <w:numPr>
          <w:ilvl w:val="0"/>
          <w:numId w:val="42"/>
        </w:numPr>
        <w:rPr>
          <w:lang w:val="en-AE"/>
        </w:rPr>
      </w:pPr>
      <w:r w:rsidRPr="00504E16">
        <w:rPr>
          <w:b/>
          <w:bCs/>
          <w:lang w:val="en-AE"/>
        </w:rPr>
        <w:lastRenderedPageBreak/>
        <w:t>Hardship Premium:</w:t>
      </w:r>
      <w:r>
        <w:rPr>
          <w:lang w:val="en-AE"/>
        </w:rPr>
        <w:t xml:space="preserve"> </w:t>
      </w:r>
      <w:r w:rsidRPr="00FC45D6">
        <w:rPr>
          <w:lang w:val="en-AE"/>
        </w:rPr>
        <w:t>Uplift on Base Pay for work at designated hardship locations (rate per regional policy)</w:t>
      </w:r>
    </w:p>
    <w:p w14:paraId="43EB5AAF" w14:textId="351A51ED" w:rsidR="00FC45D6" w:rsidRDefault="00FC45D6" w:rsidP="00FC45D6">
      <w:pPr>
        <w:pStyle w:val="BodyText"/>
        <w:numPr>
          <w:ilvl w:val="0"/>
          <w:numId w:val="42"/>
        </w:numPr>
        <w:rPr>
          <w:lang w:val="en-AE"/>
        </w:rPr>
      </w:pPr>
      <w:r w:rsidRPr="00504E16">
        <w:rPr>
          <w:b/>
          <w:bCs/>
          <w:lang w:val="en-AE"/>
        </w:rPr>
        <w:t>Days in Lieu:</w:t>
      </w:r>
      <w:r>
        <w:rPr>
          <w:lang w:val="en-AE"/>
        </w:rPr>
        <w:t xml:space="preserve"> </w:t>
      </w:r>
      <w:r w:rsidRPr="00FC45D6">
        <w:rPr>
          <w:lang w:val="en-AE"/>
        </w:rPr>
        <w:t>Compensatory time off for offshore rotation work</w:t>
      </w:r>
    </w:p>
    <w:p w14:paraId="1300C7FF" w14:textId="77777777" w:rsidR="00FC45D6" w:rsidRPr="00550004" w:rsidRDefault="00FC45D6" w:rsidP="00FC45D6">
      <w:pPr>
        <w:pStyle w:val="BodyText"/>
        <w:rPr>
          <w:lang w:val="en-AE"/>
        </w:rPr>
      </w:pPr>
    </w:p>
    <w:p w14:paraId="624C7CF6" w14:textId="33389CEC" w:rsidR="00323F43" w:rsidRDefault="00D808F7" w:rsidP="00504E16">
      <w:pPr>
        <w:pStyle w:val="Heading1"/>
        <w:numPr>
          <w:ilvl w:val="0"/>
          <w:numId w:val="53"/>
        </w:numPr>
      </w:pPr>
      <w:bookmarkStart w:id="13" w:name="_Toc219730669"/>
      <w:bookmarkStart w:id="14" w:name="_Toc219733368"/>
      <w:bookmarkStart w:id="15" w:name="_Toc219734664"/>
      <w:bookmarkStart w:id="16" w:name="_Toc219734740"/>
      <w:bookmarkStart w:id="17" w:name="_Toc219734741"/>
      <w:bookmarkEnd w:id="13"/>
      <w:bookmarkEnd w:id="14"/>
      <w:bookmarkEnd w:id="15"/>
      <w:bookmarkEnd w:id="16"/>
      <w:r>
        <w:t>Policy</w:t>
      </w:r>
      <w:bookmarkEnd w:id="17"/>
    </w:p>
    <w:p w14:paraId="4D095BE3" w14:textId="77777777" w:rsidR="00D808F7" w:rsidRDefault="00D808F7" w:rsidP="0026226E">
      <w:pPr>
        <w:pStyle w:val="Bullet1"/>
        <w:numPr>
          <w:ilvl w:val="0"/>
          <w:numId w:val="0"/>
        </w:numPr>
        <w:ind w:left="389"/>
      </w:pPr>
      <w:r w:rsidRPr="00504E16">
        <w:t>Baker Hughes Company and its affiliates and subsidiaries (collectively the "Company") want to compensate Eligible Employees per day for providing services for customers. These payments work with Base Pay and overtime as part of the employee's total compensation.</w:t>
      </w:r>
    </w:p>
    <w:p w14:paraId="3B01EAD8" w14:textId="77777777" w:rsidR="00D808F7" w:rsidRDefault="00D808F7" w:rsidP="00547C95">
      <w:pPr>
        <w:pStyle w:val="Bullet1"/>
        <w:numPr>
          <w:ilvl w:val="0"/>
          <w:numId w:val="0"/>
        </w:numPr>
        <w:ind w:left="389"/>
      </w:pPr>
      <w:r w:rsidRPr="00504E16">
        <w:t xml:space="preserve">As a result, the Company's compensation strategy is based on rewarding performance for those </w:t>
      </w:r>
      <w:proofErr w:type="gramStart"/>
      <w:r w:rsidRPr="00504E16">
        <w:t>employees</w:t>
      </w:r>
      <w:proofErr w:type="gramEnd"/>
      <w:r w:rsidRPr="00504E16">
        <w:t xml:space="preserve"> providing services to customers. To be considered for payment, the following eligibility requirements must be met:</w:t>
      </w:r>
    </w:p>
    <w:p w14:paraId="314807B8" w14:textId="77777777" w:rsidR="00547C95" w:rsidRPr="00504E16" w:rsidRDefault="00547C95" w:rsidP="00504E16">
      <w:pPr>
        <w:pStyle w:val="Bullet1"/>
        <w:numPr>
          <w:ilvl w:val="0"/>
          <w:numId w:val="0"/>
        </w:numPr>
        <w:ind w:left="389"/>
      </w:pPr>
    </w:p>
    <w:p w14:paraId="539B2986" w14:textId="77777777" w:rsidR="00D808F7" w:rsidRPr="00504E16" w:rsidRDefault="00D808F7" w:rsidP="00504E16">
      <w:pPr>
        <w:pStyle w:val="Bullet1"/>
        <w:numPr>
          <w:ilvl w:val="0"/>
          <w:numId w:val="45"/>
        </w:numPr>
      </w:pPr>
      <w:r w:rsidRPr="00504E16">
        <w:t>A request for running a commercial job is initiated by the customer or by the Company for a revenue generating job</w:t>
      </w:r>
    </w:p>
    <w:p w14:paraId="0294D758" w14:textId="77777777" w:rsidR="00D808F7" w:rsidRPr="00504E16" w:rsidRDefault="00D808F7" w:rsidP="00504E16">
      <w:pPr>
        <w:pStyle w:val="Bullet1"/>
        <w:numPr>
          <w:ilvl w:val="0"/>
          <w:numId w:val="45"/>
        </w:numPr>
      </w:pPr>
      <w:r w:rsidRPr="00504E16">
        <w:t>The activity is a regular required job activity for the employee</w:t>
      </w:r>
    </w:p>
    <w:p w14:paraId="23160065" w14:textId="77777777" w:rsidR="00D808F7" w:rsidRPr="00504E16" w:rsidRDefault="00D808F7" w:rsidP="00504E16">
      <w:pPr>
        <w:pStyle w:val="Bullet1"/>
        <w:numPr>
          <w:ilvl w:val="0"/>
          <w:numId w:val="45"/>
        </w:numPr>
        <w:rPr>
          <w:highlight w:val="yellow"/>
        </w:rPr>
      </w:pPr>
      <w:r w:rsidRPr="00504E16">
        <w:rPr>
          <w:highlight w:val="yellow"/>
        </w:rPr>
        <w:t>The employee is scheduled by their People Leader to run the commercial job</w:t>
      </w:r>
    </w:p>
    <w:p w14:paraId="1E19E9BA" w14:textId="77777777" w:rsidR="00D808F7" w:rsidRPr="00504E16" w:rsidRDefault="00D808F7" w:rsidP="00504E16">
      <w:pPr>
        <w:pStyle w:val="Bullet1"/>
        <w:numPr>
          <w:ilvl w:val="0"/>
          <w:numId w:val="45"/>
        </w:numPr>
      </w:pPr>
      <w:r w:rsidRPr="00504E16">
        <w:t>The employee runs the commercial job</w:t>
      </w:r>
    </w:p>
    <w:p w14:paraId="6328568A" w14:textId="77777777" w:rsidR="00D808F7" w:rsidRPr="00504E16" w:rsidRDefault="00D808F7" w:rsidP="00504E16">
      <w:pPr>
        <w:pStyle w:val="Bullet1"/>
        <w:numPr>
          <w:ilvl w:val="0"/>
          <w:numId w:val="45"/>
        </w:numPr>
        <w:rPr>
          <w:highlight w:val="yellow"/>
        </w:rPr>
      </w:pPr>
      <w:r w:rsidRPr="00504E16">
        <w:rPr>
          <w:highlight w:val="yellow"/>
        </w:rPr>
        <w:t xml:space="preserve">The assignment is identified by an official Work Order within the approved system (e.g., </w:t>
      </w:r>
      <w:proofErr w:type="spellStart"/>
      <w:r w:rsidRPr="00504E16">
        <w:rPr>
          <w:highlight w:val="yellow"/>
        </w:rPr>
        <w:t>ServiceMAX</w:t>
      </w:r>
      <w:proofErr w:type="spellEnd"/>
      <w:r w:rsidRPr="00504E16">
        <w:rPr>
          <w:highlight w:val="yellow"/>
        </w:rPr>
        <w:t>)</w:t>
      </w:r>
    </w:p>
    <w:p w14:paraId="15B2C1C2" w14:textId="77777777" w:rsidR="00547C95" w:rsidRDefault="00547C95" w:rsidP="0026226E">
      <w:pPr>
        <w:pStyle w:val="Bullet1"/>
        <w:numPr>
          <w:ilvl w:val="0"/>
          <w:numId w:val="0"/>
        </w:numPr>
        <w:ind w:left="389"/>
      </w:pPr>
    </w:p>
    <w:p w14:paraId="1D8CE166" w14:textId="140EC546" w:rsidR="00D808F7" w:rsidRPr="00504E16" w:rsidRDefault="00D808F7" w:rsidP="00504E16">
      <w:pPr>
        <w:pStyle w:val="Bullet1"/>
        <w:numPr>
          <w:ilvl w:val="0"/>
          <w:numId w:val="0"/>
        </w:numPr>
        <w:ind w:left="389"/>
      </w:pPr>
      <w:r w:rsidRPr="00504E16">
        <w:t xml:space="preserve">The Company regularly reviews compensation practices as well as conducting regular market benchmarking to ensure that the total compensation package is competitive with the market. The Company reserves the right to amend, modify or change the policy and rates defined herein from time to </w:t>
      </w:r>
      <w:proofErr w:type="gramStart"/>
      <w:r w:rsidRPr="00504E16">
        <w:t>time,</w:t>
      </w:r>
      <w:proofErr w:type="gramEnd"/>
      <w:r w:rsidRPr="00504E16">
        <w:t xml:space="preserve"> without notice </w:t>
      </w:r>
      <w:proofErr w:type="gramStart"/>
      <w:r w:rsidRPr="00504E16">
        <w:t>should business conditions or operational requirements</w:t>
      </w:r>
      <w:proofErr w:type="gramEnd"/>
      <w:r w:rsidRPr="00504E16">
        <w:t xml:space="preserve"> </w:t>
      </w:r>
      <w:proofErr w:type="gramStart"/>
      <w:r w:rsidRPr="00504E16">
        <w:t>dictate</w:t>
      </w:r>
      <w:proofErr w:type="gramEnd"/>
      <w:r w:rsidRPr="00504E16">
        <w:t>.</w:t>
      </w:r>
    </w:p>
    <w:p w14:paraId="2B62C47B" w14:textId="09E1BA1E" w:rsidR="00323F43" w:rsidRPr="004F6461" w:rsidRDefault="00547C95" w:rsidP="00504E16">
      <w:pPr>
        <w:pStyle w:val="Heading1"/>
        <w:numPr>
          <w:ilvl w:val="0"/>
          <w:numId w:val="53"/>
        </w:numPr>
      </w:pPr>
      <w:bookmarkStart w:id="18" w:name="_Toc219730671"/>
      <w:bookmarkStart w:id="19" w:name="_Toc219733370"/>
      <w:bookmarkStart w:id="20" w:name="_Toc219734666"/>
      <w:bookmarkStart w:id="21" w:name="_Toc219734742"/>
      <w:bookmarkStart w:id="22" w:name="_Toc219730672"/>
      <w:bookmarkStart w:id="23" w:name="_Toc219733371"/>
      <w:bookmarkStart w:id="24" w:name="_Toc219734667"/>
      <w:bookmarkStart w:id="25" w:name="_Toc219734743"/>
      <w:bookmarkStart w:id="26" w:name="_Toc219730673"/>
      <w:bookmarkStart w:id="27" w:name="_Toc219733372"/>
      <w:bookmarkStart w:id="28" w:name="_Toc219734668"/>
      <w:bookmarkStart w:id="29" w:name="_Toc219734744"/>
      <w:bookmarkStart w:id="30" w:name="_Toc219730674"/>
      <w:bookmarkStart w:id="31" w:name="_Toc219733373"/>
      <w:bookmarkStart w:id="32" w:name="_Toc219734669"/>
      <w:bookmarkStart w:id="33" w:name="_Toc219734745"/>
      <w:bookmarkStart w:id="34" w:name="_Toc219730675"/>
      <w:bookmarkStart w:id="35" w:name="_Toc219733374"/>
      <w:bookmarkStart w:id="36" w:name="_Toc219734670"/>
      <w:bookmarkStart w:id="37" w:name="_Toc219734746"/>
      <w:bookmarkStart w:id="38" w:name="_Toc21973474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t xml:space="preserve">General </w:t>
      </w:r>
      <w:proofErr w:type="spellStart"/>
      <w:r>
        <w:t>Guidlines</w:t>
      </w:r>
      <w:bookmarkEnd w:id="38"/>
      <w:proofErr w:type="spellEnd"/>
    </w:p>
    <w:p w14:paraId="314E2CE4" w14:textId="13F91AA3" w:rsidR="00547C95" w:rsidRDefault="00547C95" w:rsidP="0026226E">
      <w:pPr>
        <w:pStyle w:val="Bullet1"/>
        <w:numPr>
          <w:ilvl w:val="0"/>
          <w:numId w:val="0"/>
        </w:numPr>
        <w:spacing w:after="120"/>
        <w:ind w:left="389"/>
      </w:pPr>
      <w:r>
        <w:t xml:space="preserve">Employees must comply with all relevant Company policies, including the Company Values, Statement of Integrity and Our Way: The Baker Hughes Code of Conduct </w:t>
      </w:r>
      <w:proofErr w:type="gramStart"/>
      <w:r>
        <w:t>at all times</w:t>
      </w:r>
      <w:proofErr w:type="gramEnd"/>
      <w:r>
        <w:t>. The Company reserves the right to take appropriate action (up to and including termination of employment) in the event of any breach of these rules.</w:t>
      </w:r>
    </w:p>
    <w:p w14:paraId="307881C5" w14:textId="0CB27DD6" w:rsidR="00547C95" w:rsidRPr="00547C95" w:rsidRDefault="00547C95" w:rsidP="00504E16">
      <w:pPr>
        <w:pStyle w:val="Bullet1"/>
        <w:numPr>
          <w:ilvl w:val="0"/>
          <w:numId w:val="0"/>
        </w:numPr>
        <w:spacing w:after="120"/>
        <w:ind w:left="389"/>
        <w:rPr>
          <w:lang w:val="en-AE"/>
        </w:rPr>
      </w:pPr>
      <w:r w:rsidRPr="00547C95">
        <w:rPr>
          <w:lang w:val="en-AE"/>
        </w:rPr>
        <w:t xml:space="preserve">The policy and rates defined herein may also be subject to review to ensure ongoing alignment with market conditions. The Company will </w:t>
      </w:r>
      <w:proofErr w:type="spellStart"/>
      <w:r w:rsidRPr="00547C95">
        <w:rPr>
          <w:lang w:val="en-AE"/>
        </w:rPr>
        <w:t>endeavor</w:t>
      </w:r>
      <w:proofErr w:type="spellEnd"/>
      <w:r w:rsidRPr="00547C95">
        <w:rPr>
          <w:lang w:val="en-AE"/>
        </w:rPr>
        <w:t xml:space="preserve"> to give reasonable notice of any changes to this policy to the affected e</w:t>
      </w:r>
      <w:r w:rsidR="006977EA">
        <w:rPr>
          <w:lang w:val="en-AE"/>
        </w:rPr>
        <w:t xml:space="preserve"> </w:t>
      </w:r>
      <w:proofErr w:type="spellStart"/>
      <w:r w:rsidRPr="00547C95">
        <w:rPr>
          <w:lang w:val="en-AE"/>
        </w:rPr>
        <w:t>mployees</w:t>
      </w:r>
      <w:proofErr w:type="spellEnd"/>
      <w:r w:rsidRPr="00547C95">
        <w:rPr>
          <w:lang w:val="en-AE"/>
        </w:rPr>
        <w:t>. However, business conditions may affect timing and the length of such notice.</w:t>
      </w:r>
    </w:p>
    <w:p w14:paraId="5EF843AC" w14:textId="77777777" w:rsidR="00547C95" w:rsidRPr="00504E16" w:rsidRDefault="00547C95" w:rsidP="00504E16">
      <w:pPr>
        <w:pStyle w:val="Bullet1"/>
        <w:numPr>
          <w:ilvl w:val="0"/>
          <w:numId w:val="0"/>
        </w:numPr>
        <w:spacing w:after="120"/>
        <w:ind w:left="389"/>
        <w:rPr>
          <w:lang w:val="en-AE"/>
        </w:rPr>
      </w:pPr>
    </w:p>
    <w:p w14:paraId="12087CD0" w14:textId="182B4253" w:rsidR="00547C95" w:rsidRDefault="00547C95" w:rsidP="00504E16">
      <w:pPr>
        <w:pStyle w:val="Heading1"/>
        <w:numPr>
          <w:ilvl w:val="0"/>
          <w:numId w:val="53"/>
        </w:numPr>
      </w:pPr>
      <w:bookmarkStart w:id="39" w:name="_Toc219734748"/>
      <w:r>
        <w:t>Overtime</w:t>
      </w:r>
      <w:bookmarkEnd w:id="39"/>
    </w:p>
    <w:p w14:paraId="240248C0" w14:textId="77777777" w:rsidR="00547C95" w:rsidRDefault="00547C95" w:rsidP="0026226E">
      <w:pPr>
        <w:pStyle w:val="BodyText"/>
      </w:pPr>
    </w:p>
    <w:p w14:paraId="2E6954F7" w14:textId="77777777" w:rsidR="00547C95" w:rsidRPr="00547C95" w:rsidRDefault="00547C95" w:rsidP="00547C95">
      <w:pPr>
        <w:pStyle w:val="BodyText"/>
        <w:rPr>
          <w:lang w:val="en-AE"/>
        </w:rPr>
      </w:pPr>
      <w:r w:rsidRPr="00547C95">
        <w:rPr>
          <w:lang w:val="en-AE"/>
        </w:rPr>
        <w:t xml:space="preserve">Employees are expected to be part of the business team. Therefore, </w:t>
      </w:r>
      <w:proofErr w:type="gramStart"/>
      <w:r w:rsidRPr="00547C95">
        <w:rPr>
          <w:lang w:val="en-AE"/>
        </w:rPr>
        <w:t>in order to</w:t>
      </w:r>
      <w:proofErr w:type="gramEnd"/>
      <w:r w:rsidRPr="00547C95">
        <w:rPr>
          <w:lang w:val="en-AE"/>
        </w:rPr>
        <w:t xml:space="preserve"> fulfil job requirements, they may be required to work overtime. Overtime payments shall be payable upon certain conditions listed out in this policy and upon the successful completion of the job assignment and all its required reports, paperwork and documentation.</w:t>
      </w:r>
    </w:p>
    <w:p w14:paraId="19ED658B" w14:textId="77777777" w:rsidR="00547C95" w:rsidRPr="00547C95" w:rsidRDefault="00547C95" w:rsidP="00547C95">
      <w:pPr>
        <w:pStyle w:val="BodyText"/>
        <w:rPr>
          <w:lang w:val="en-AE"/>
        </w:rPr>
      </w:pPr>
      <w:r w:rsidRPr="00547C95">
        <w:rPr>
          <w:b/>
          <w:bCs/>
          <w:lang w:val="en-AE"/>
        </w:rPr>
        <w:t xml:space="preserve">Important: </w:t>
      </w:r>
      <w:r w:rsidRPr="00547C95">
        <w:rPr>
          <w:lang w:val="en-AE"/>
        </w:rPr>
        <w:t>Any overtime claim which does not satisfy these conditions shall be denied payment. Overtime shall be payable subject to submission of duly approved timesheets submitted through the country specific process.</w:t>
      </w:r>
    </w:p>
    <w:p w14:paraId="0F142081" w14:textId="77777777" w:rsidR="00547C95" w:rsidRDefault="00547C95" w:rsidP="00547C95">
      <w:pPr>
        <w:pStyle w:val="BodyText"/>
        <w:rPr>
          <w:b/>
          <w:bCs/>
          <w:lang w:val="en-AE"/>
        </w:rPr>
      </w:pPr>
    </w:p>
    <w:p w14:paraId="435D48DB" w14:textId="439D92C3" w:rsidR="00547C95" w:rsidRPr="00547C95" w:rsidRDefault="00547C95" w:rsidP="00504E16">
      <w:pPr>
        <w:pStyle w:val="Heading1"/>
        <w:numPr>
          <w:ilvl w:val="1"/>
          <w:numId w:val="53"/>
        </w:numPr>
        <w:rPr>
          <w:rFonts w:eastAsia="Times New Roman"/>
          <w:b/>
          <w:lang w:val="en-AE"/>
        </w:rPr>
      </w:pPr>
      <w:bookmarkStart w:id="40" w:name="_Toc219734749"/>
      <w:r w:rsidRPr="00504E16">
        <w:t>Overtime Rates</w:t>
      </w:r>
      <w:bookmarkEnd w:id="40"/>
    </w:p>
    <w:p w14:paraId="75F6627D" w14:textId="77777777" w:rsidR="00FC45D6" w:rsidRDefault="00FC45D6" w:rsidP="00FC45D6">
      <w:pPr>
        <w:pStyle w:val="BodyText"/>
      </w:pPr>
    </w:p>
    <w:p w14:paraId="2F1CA747" w14:textId="65748219" w:rsidR="00FC45D6" w:rsidRPr="00547C95" w:rsidRDefault="00FC45D6" w:rsidP="00FC45D6">
      <w:pPr>
        <w:pStyle w:val="BodyText"/>
        <w:rPr>
          <w:lang w:val="en-AE"/>
        </w:rPr>
      </w:pPr>
      <w:r w:rsidRPr="00FC45D6">
        <w:lastRenderedPageBreak/>
        <w:t>Specific overtime rates and thresholds are defined in regional/country policies. Where no regional policy exists, local labor law provisions apply. The following framework serves as general guidance only:</w:t>
      </w:r>
    </w:p>
    <w:p w14:paraId="74BFD368" w14:textId="77777777" w:rsidR="00547C95" w:rsidRDefault="00547C95" w:rsidP="00FC45D6">
      <w:pPr>
        <w:pStyle w:val="BodyText"/>
        <w:rPr>
          <w:b/>
          <w:bCs/>
          <w:lang w:val="en-AE"/>
        </w:rPr>
      </w:pPr>
    </w:p>
    <w:p w14:paraId="6C2D228E" w14:textId="77777777" w:rsidR="00FC45D6" w:rsidRDefault="00FC45D6" w:rsidP="00FC45D6">
      <w:pPr>
        <w:pStyle w:val="BodyText"/>
        <w:rPr>
          <w:b/>
          <w:bCs/>
          <w:lang w:val="en-AE"/>
        </w:rPr>
      </w:pPr>
    </w:p>
    <w:p w14:paraId="3E2CCE33" w14:textId="72D1C6AD" w:rsidR="00547C95" w:rsidRPr="00547C95" w:rsidRDefault="00547C95" w:rsidP="00547C95">
      <w:pPr>
        <w:pStyle w:val="BodyText"/>
        <w:rPr>
          <w:b/>
          <w:bCs/>
          <w:lang w:val="en-AE"/>
        </w:rPr>
      </w:pPr>
      <w:r w:rsidRPr="00547C95">
        <w:rPr>
          <w:b/>
          <w:bCs/>
          <w:lang w:val="en-AE"/>
        </w:rPr>
        <w:t>OT1 (1.5x hourly rate)</w:t>
      </w:r>
    </w:p>
    <w:p w14:paraId="57EF4B86" w14:textId="77777777" w:rsidR="00547C95" w:rsidRPr="00547C95" w:rsidRDefault="00547C95" w:rsidP="00547C95">
      <w:pPr>
        <w:pStyle w:val="BodyText"/>
        <w:numPr>
          <w:ilvl w:val="0"/>
          <w:numId w:val="46"/>
        </w:numPr>
        <w:rPr>
          <w:lang w:val="en-AE"/>
        </w:rPr>
      </w:pPr>
      <w:r w:rsidRPr="00547C95">
        <w:rPr>
          <w:lang w:val="en-AE"/>
        </w:rPr>
        <w:t>For weekday hours worked at customer site above 8 hours up to 12 hours</w:t>
      </w:r>
    </w:p>
    <w:p w14:paraId="12313B15" w14:textId="77777777" w:rsidR="00547C95" w:rsidRPr="00547C95" w:rsidRDefault="00547C95" w:rsidP="00547C95">
      <w:pPr>
        <w:pStyle w:val="BodyText"/>
        <w:numPr>
          <w:ilvl w:val="0"/>
          <w:numId w:val="46"/>
        </w:numPr>
        <w:rPr>
          <w:lang w:val="en-AE"/>
        </w:rPr>
      </w:pPr>
      <w:r w:rsidRPr="00547C95">
        <w:rPr>
          <w:lang w:val="en-AE"/>
        </w:rPr>
        <w:t>During Ramadan in applicable countries: 6-10 hours</w:t>
      </w:r>
    </w:p>
    <w:p w14:paraId="05B46196" w14:textId="77777777" w:rsidR="00547C95" w:rsidRPr="00547C95" w:rsidRDefault="00547C95" w:rsidP="00547C95">
      <w:pPr>
        <w:pStyle w:val="BodyText"/>
        <w:numPr>
          <w:ilvl w:val="0"/>
          <w:numId w:val="46"/>
        </w:numPr>
        <w:rPr>
          <w:lang w:val="en-AE"/>
        </w:rPr>
      </w:pPr>
      <w:r w:rsidRPr="00547C95">
        <w:rPr>
          <w:lang w:val="en-AE"/>
        </w:rPr>
        <w:t>Pre-declared Company holidays</w:t>
      </w:r>
    </w:p>
    <w:p w14:paraId="74105982" w14:textId="77777777" w:rsidR="00547C95" w:rsidRPr="00547C95" w:rsidRDefault="00547C95" w:rsidP="00547C95">
      <w:pPr>
        <w:pStyle w:val="BodyText"/>
        <w:numPr>
          <w:ilvl w:val="0"/>
          <w:numId w:val="46"/>
        </w:numPr>
        <w:rPr>
          <w:lang w:val="en-AE"/>
        </w:rPr>
      </w:pPr>
      <w:r w:rsidRPr="00547C95">
        <w:rPr>
          <w:lang w:val="en-AE"/>
        </w:rPr>
        <w:t>Weekend 1 up to 12 hours</w:t>
      </w:r>
    </w:p>
    <w:p w14:paraId="0A3A77A1" w14:textId="77777777" w:rsidR="00547C95" w:rsidRDefault="00547C95" w:rsidP="00547C95">
      <w:pPr>
        <w:pStyle w:val="BodyText"/>
        <w:rPr>
          <w:b/>
          <w:bCs/>
          <w:lang w:val="en-AE"/>
        </w:rPr>
      </w:pPr>
    </w:p>
    <w:p w14:paraId="3246BBE6" w14:textId="3F5A6751" w:rsidR="00547C95" w:rsidRPr="00547C95" w:rsidRDefault="00547C95" w:rsidP="00547C95">
      <w:pPr>
        <w:pStyle w:val="BodyText"/>
        <w:rPr>
          <w:b/>
          <w:bCs/>
          <w:lang w:val="en-AE"/>
        </w:rPr>
      </w:pPr>
      <w:r w:rsidRPr="00547C95">
        <w:rPr>
          <w:b/>
          <w:bCs/>
          <w:lang w:val="en-AE"/>
        </w:rPr>
        <w:t>OT2 (2x hourly rate)</w:t>
      </w:r>
    </w:p>
    <w:p w14:paraId="5EA34124" w14:textId="77777777" w:rsidR="00547C95" w:rsidRPr="00547C95" w:rsidRDefault="00547C95" w:rsidP="00547C95">
      <w:pPr>
        <w:pStyle w:val="BodyText"/>
        <w:numPr>
          <w:ilvl w:val="0"/>
          <w:numId w:val="47"/>
        </w:numPr>
        <w:rPr>
          <w:lang w:val="en-AE"/>
        </w:rPr>
      </w:pPr>
      <w:r w:rsidRPr="00547C95">
        <w:rPr>
          <w:lang w:val="en-AE"/>
        </w:rPr>
        <w:t>For weekday hours worked at customer site above 12 hours up to 14 hours</w:t>
      </w:r>
    </w:p>
    <w:p w14:paraId="3806F312" w14:textId="77777777" w:rsidR="00547C95" w:rsidRPr="00547C95" w:rsidRDefault="00547C95" w:rsidP="00547C95">
      <w:pPr>
        <w:pStyle w:val="BodyText"/>
        <w:numPr>
          <w:ilvl w:val="0"/>
          <w:numId w:val="47"/>
        </w:numPr>
        <w:rPr>
          <w:lang w:val="en-AE"/>
        </w:rPr>
      </w:pPr>
      <w:r w:rsidRPr="00547C95">
        <w:rPr>
          <w:lang w:val="en-AE"/>
        </w:rPr>
        <w:t>During Ramadan in applicable countries: 10-14 hours</w:t>
      </w:r>
    </w:p>
    <w:p w14:paraId="7DA7D014" w14:textId="77777777" w:rsidR="00547C95" w:rsidRPr="00547C95" w:rsidRDefault="00547C95" w:rsidP="00547C95">
      <w:pPr>
        <w:pStyle w:val="BodyText"/>
        <w:numPr>
          <w:ilvl w:val="0"/>
          <w:numId w:val="47"/>
        </w:numPr>
        <w:rPr>
          <w:lang w:val="en-AE"/>
        </w:rPr>
      </w:pPr>
      <w:r w:rsidRPr="00547C95">
        <w:rPr>
          <w:lang w:val="en-AE"/>
        </w:rPr>
        <w:t>Public holidays</w:t>
      </w:r>
    </w:p>
    <w:p w14:paraId="29E6879A" w14:textId="77777777" w:rsidR="00547C95" w:rsidRPr="00547C95" w:rsidRDefault="00547C95" w:rsidP="00547C95">
      <w:pPr>
        <w:pStyle w:val="BodyText"/>
        <w:numPr>
          <w:ilvl w:val="0"/>
          <w:numId w:val="47"/>
        </w:numPr>
        <w:rPr>
          <w:lang w:val="en-AE"/>
        </w:rPr>
      </w:pPr>
      <w:r w:rsidRPr="00547C95">
        <w:rPr>
          <w:lang w:val="en-AE"/>
        </w:rPr>
        <w:t>Weekend 1 beyond 12 hours up to 14 hours</w:t>
      </w:r>
    </w:p>
    <w:p w14:paraId="0BECEE00" w14:textId="77777777" w:rsidR="00547C95" w:rsidRDefault="00547C95" w:rsidP="00547C95">
      <w:pPr>
        <w:pStyle w:val="BodyText"/>
        <w:numPr>
          <w:ilvl w:val="0"/>
          <w:numId w:val="47"/>
        </w:numPr>
        <w:rPr>
          <w:lang w:val="en-AE"/>
        </w:rPr>
      </w:pPr>
      <w:r w:rsidRPr="00547C95">
        <w:rPr>
          <w:lang w:val="en-AE"/>
        </w:rPr>
        <w:t>Weekend 2</w:t>
      </w:r>
    </w:p>
    <w:p w14:paraId="3A1F35A4" w14:textId="77777777" w:rsidR="00547C95" w:rsidRPr="00547C95" w:rsidRDefault="00547C95" w:rsidP="00504E16">
      <w:pPr>
        <w:pStyle w:val="BodyText"/>
        <w:ind w:left="0"/>
        <w:rPr>
          <w:lang w:val="en-AE"/>
        </w:rPr>
      </w:pPr>
    </w:p>
    <w:p w14:paraId="5F05E08C" w14:textId="77545C44" w:rsidR="00FD3AB3" w:rsidRDefault="00547C95" w:rsidP="00507E58">
      <w:pPr>
        <w:pStyle w:val="BodyText"/>
        <w:rPr>
          <w:i/>
          <w:iCs/>
          <w:lang w:val="en-AE"/>
        </w:rPr>
      </w:pPr>
      <w:r w:rsidRPr="00547C95">
        <w:rPr>
          <w:b/>
          <w:bCs/>
          <w:i/>
          <w:iCs/>
          <w:lang w:val="en-AE"/>
        </w:rPr>
        <w:t xml:space="preserve">Note: </w:t>
      </w:r>
      <w:r w:rsidRPr="00547C95">
        <w:rPr>
          <w:i/>
          <w:iCs/>
          <w:lang w:val="en-AE"/>
        </w:rPr>
        <w:t>Hourly Rate and its calculation for overtime claims shall be approved by the immediate manager, prior to the submission of any claims. Hourly Rate calculation varies in various countries and HR works with legal teams to identify the applicable calculations. The same condition applies for the OT rate multiplier, which may differ.</w:t>
      </w:r>
    </w:p>
    <w:p w14:paraId="3C14C08A" w14:textId="440A04AE" w:rsidR="00FD3AB3" w:rsidRPr="00FD3AB3" w:rsidRDefault="00FD3AB3" w:rsidP="00FD3AB3">
      <w:pPr>
        <w:pStyle w:val="Heading1"/>
        <w:numPr>
          <w:ilvl w:val="1"/>
          <w:numId w:val="53"/>
        </w:numPr>
      </w:pPr>
      <w:r w:rsidRPr="00FD3AB3">
        <w:t>Situations Where Overtime is NOT Eligible</w:t>
      </w:r>
    </w:p>
    <w:p w14:paraId="032B4487" w14:textId="0BD293A8" w:rsidR="00FD3AB3" w:rsidRPr="00FD3AB3" w:rsidRDefault="00FD3AB3" w:rsidP="00FD3AB3">
      <w:pPr>
        <w:pStyle w:val="BodyText"/>
        <w:numPr>
          <w:ilvl w:val="0"/>
          <w:numId w:val="56"/>
        </w:numPr>
        <w:rPr>
          <w:i/>
          <w:iCs/>
          <w:lang w:val="en-AE"/>
        </w:rPr>
      </w:pPr>
      <w:r w:rsidRPr="00FD3AB3">
        <w:rPr>
          <w:i/>
          <w:iCs/>
          <w:lang w:val="en-AE"/>
        </w:rPr>
        <w:t>Classroom-based training</w:t>
      </w:r>
      <w:r>
        <w:rPr>
          <w:i/>
          <w:iCs/>
          <w:lang w:val="en-AE"/>
        </w:rPr>
        <w:t>, Remote-Based Training</w:t>
      </w:r>
      <w:r w:rsidRPr="00FD3AB3">
        <w:rPr>
          <w:i/>
          <w:iCs/>
          <w:lang w:val="en-AE"/>
        </w:rPr>
        <w:t xml:space="preserve"> </w:t>
      </w:r>
    </w:p>
    <w:p w14:paraId="2DF0B314" w14:textId="77777777" w:rsidR="00FD3AB3" w:rsidRPr="00FD3AB3" w:rsidRDefault="00FD3AB3" w:rsidP="00FD3AB3">
      <w:pPr>
        <w:pStyle w:val="BodyText"/>
        <w:numPr>
          <w:ilvl w:val="0"/>
          <w:numId w:val="56"/>
        </w:numPr>
        <w:rPr>
          <w:i/>
          <w:iCs/>
          <w:lang w:val="en-AE"/>
        </w:rPr>
      </w:pPr>
      <w:r w:rsidRPr="00FD3AB3">
        <w:rPr>
          <w:i/>
          <w:iCs/>
          <w:lang w:val="en-AE"/>
        </w:rPr>
        <w:t>Reporting, online site inductions, medicals or pre/post-mobilization activities from usual place of residence</w:t>
      </w:r>
    </w:p>
    <w:p w14:paraId="0612DD6A" w14:textId="77777777" w:rsidR="00FD3AB3" w:rsidRPr="00FD3AB3" w:rsidRDefault="00FD3AB3" w:rsidP="00FD3AB3">
      <w:pPr>
        <w:pStyle w:val="BodyText"/>
        <w:numPr>
          <w:ilvl w:val="0"/>
          <w:numId w:val="56"/>
        </w:numPr>
        <w:rPr>
          <w:i/>
          <w:iCs/>
          <w:lang w:val="en-AE"/>
        </w:rPr>
      </w:pPr>
      <w:r w:rsidRPr="00FD3AB3">
        <w:rPr>
          <w:i/>
          <w:iCs/>
          <w:lang w:val="en-AE"/>
        </w:rPr>
        <w:t>Attending a Baker Hughes office</w:t>
      </w:r>
    </w:p>
    <w:p w14:paraId="46CB054E" w14:textId="739A91A6" w:rsidR="00FD3AB3" w:rsidRPr="00FD3AB3" w:rsidRDefault="00FD3AB3" w:rsidP="00FD3AB3">
      <w:pPr>
        <w:pStyle w:val="BodyText"/>
        <w:numPr>
          <w:ilvl w:val="0"/>
          <w:numId w:val="56"/>
        </w:numPr>
        <w:rPr>
          <w:i/>
          <w:iCs/>
          <w:lang w:val="en-AE"/>
        </w:rPr>
      </w:pPr>
      <w:r w:rsidRPr="00FD3AB3">
        <w:rPr>
          <w:i/>
          <w:iCs/>
          <w:lang w:val="en-AE"/>
        </w:rPr>
        <w:t>Internal office assignments (unless pre-approved by People Leader)</w:t>
      </w:r>
    </w:p>
    <w:p w14:paraId="5D324681" w14:textId="77777777" w:rsidR="00875B1A" w:rsidRDefault="00FD3AB3" w:rsidP="00875B1A">
      <w:pPr>
        <w:pStyle w:val="BodyText"/>
        <w:numPr>
          <w:ilvl w:val="0"/>
          <w:numId w:val="56"/>
        </w:numPr>
        <w:rPr>
          <w:i/>
          <w:iCs/>
          <w:lang w:val="en-AE"/>
        </w:rPr>
      </w:pPr>
      <w:r w:rsidRPr="00FD3AB3">
        <w:rPr>
          <w:i/>
          <w:iCs/>
          <w:lang w:val="en-AE"/>
        </w:rPr>
        <w:t>On-the-Job (OJT) training (unless OJT candidate contributes to execution, with People Leader discretion)</w:t>
      </w:r>
    </w:p>
    <w:p w14:paraId="73F24B4B" w14:textId="6C3CE61A" w:rsidR="00FC45D6" w:rsidRPr="00507E58" w:rsidRDefault="00A6472C" w:rsidP="00507E58">
      <w:pPr>
        <w:pStyle w:val="ListParagraph"/>
        <w:numPr>
          <w:ilvl w:val="0"/>
          <w:numId w:val="56"/>
        </w:numPr>
        <w:spacing w:before="0" w:line="300" w:lineRule="atLeast"/>
        <w:rPr>
          <w:rFonts w:eastAsia="Times New Roman"/>
          <w:i/>
          <w:iCs/>
          <w:lang w:val="en-AE"/>
        </w:rPr>
      </w:pPr>
      <w:r w:rsidRPr="00A6472C">
        <w:rPr>
          <w:rFonts w:eastAsia="Times New Roman"/>
          <w:i/>
          <w:iCs/>
          <w:lang w:val="en-AE"/>
        </w:rPr>
        <w:t>Performing sales support activities (unless overtime is unavoidable and pre</w:t>
      </w:r>
      <w:r w:rsidRPr="00A6472C">
        <w:rPr>
          <w:rFonts w:eastAsia="Times New Roman"/>
          <w:i/>
          <w:iCs/>
          <w:lang w:val="en-AE"/>
        </w:rPr>
        <w:noBreakHyphen/>
        <w:t>approved by the People Leader)</w:t>
      </w:r>
    </w:p>
    <w:p w14:paraId="0B14D515" w14:textId="5C9C8BFC" w:rsidR="00A6472C" w:rsidRDefault="00FC45D6" w:rsidP="00A6472C">
      <w:pPr>
        <w:pStyle w:val="Heading1"/>
        <w:numPr>
          <w:ilvl w:val="1"/>
          <w:numId w:val="53"/>
        </w:numPr>
      </w:pPr>
      <w:bookmarkStart w:id="41" w:name="_Toc219734674"/>
      <w:bookmarkStart w:id="42" w:name="_Toc219734750"/>
      <w:bookmarkStart w:id="43" w:name="_Toc219734751"/>
      <w:bookmarkEnd w:id="41"/>
      <w:bookmarkEnd w:id="42"/>
      <w:r w:rsidRPr="00567B82">
        <w:t>Daily Safety Limit</w:t>
      </w:r>
      <w:bookmarkEnd w:id="43"/>
    </w:p>
    <w:p w14:paraId="568DD338" w14:textId="7A64A166" w:rsidR="00507E58" w:rsidRPr="00A6472C" w:rsidRDefault="00FC45D6" w:rsidP="00507E58">
      <w:pPr>
        <w:spacing w:after="200"/>
        <w:rPr>
          <w:i/>
          <w:iCs/>
        </w:rPr>
      </w:pPr>
      <w:r w:rsidRPr="00A6472C">
        <w:t xml:space="preserve">For safety reasons, employees should not exceed a 14-hour daily limit, without prejudice to the limit set by labor law. The People Leader must be notified in all such cases. Any overtime hours worked at site should not violate local labor law and the </w:t>
      </w:r>
      <w:r w:rsidRPr="00A6472C">
        <w:rPr>
          <w:i/>
          <w:iCs/>
        </w:rPr>
        <w:t>Global HSE Procedure - Fatigue Risk Management.</w:t>
      </w:r>
    </w:p>
    <w:p w14:paraId="4D8F6844" w14:textId="63C313E6" w:rsidR="0026226E" w:rsidRPr="00504E16" w:rsidRDefault="0026226E" w:rsidP="00504E16">
      <w:pPr>
        <w:pStyle w:val="Heading1"/>
        <w:numPr>
          <w:ilvl w:val="1"/>
          <w:numId w:val="53"/>
        </w:numPr>
      </w:pPr>
      <w:bookmarkStart w:id="44" w:name="_Toc219734754"/>
      <w:r w:rsidRPr="00504E16">
        <w:t>Night Shifts</w:t>
      </w:r>
      <w:bookmarkEnd w:id="44"/>
    </w:p>
    <w:p w14:paraId="62827218" w14:textId="04C93206" w:rsidR="00DD4FE4" w:rsidRDefault="0026226E" w:rsidP="00944C39">
      <w:pPr>
        <w:spacing w:after="200"/>
        <w:rPr>
          <w:rFonts w:eastAsia="Arial"/>
        </w:rPr>
      </w:pPr>
      <w:r>
        <w:t>Unless specified by labor law, night shifts will not be considered as overtime if an employee has not worked a day shift during the same day. Any excess hours worked at night shift beyond eight (8) hours will be considered as overtime.</w:t>
      </w:r>
    </w:p>
    <w:p w14:paraId="0B2532EF" w14:textId="77777777" w:rsidR="00944C39" w:rsidRPr="00944C39" w:rsidRDefault="00944C39" w:rsidP="00944C39">
      <w:pPr>
        <w:spacing w:after="200"/>
        <w:rPr>
          <w:rFonts w:eastAsia="Arial"/>
        </w:rPr>
      </w:pPr>
    </w:p>
    <w:p w14:paraId="27BC9E96" w14:textId="779103C7" w:rsidR="00FC45D6" w:rsidRPr="00504E16" w:rsidRDefault="00FC45D6" w:rsidP="00504E16">
      <w:pPr>
        <w:pStyle w:val="Heading1"/>
        <w:numPr>
          <w:ilvl w:val="0"/>
          <w:numId w:val="53"/>
        </w:numPr>
      </w:pPr>
      <w:bookmarkStart w:id="45" w:name="_Toc219734758"/>
      <w:r w:rsidRPr="00504E16">
        <w:t>Offshore Rate</w:t>
      </w:r>
      <w:bookmarkEnd w:id="45"/>
    </w:p>
    <w:p w14:paraId="0A1CA68E" w14:textId="77777777" w:rsidR="00FC45D6" w:rsidRPr="00FC45D6" w:rsidRDefault="00FC45D6" w:rsidP="00FC45D6">
      <w:pPr>
        <w:spacing w:after="200"/>
        <w:rPr>
          <w:lang w:val="en-AE"/>
        </w:rPr>
      </w:pPr>
      <w:r w:rsidRPr="00FC45D6">
        <w:rPr>
          <w:lang w:val="en-AE"/>
        </w:rPr>
        <w:t>Employees required to work at offshore locations or artificial islands that have the same work conditions as offshore platforms may be eligible for an Offshore Rate premium for hours worked, unless government regulations require a higher rate.</w:t>
      </w:r>
    </w:p>
    <w:p w14:paraId="082E42B2" w14:textId="77777777" w:rsidR="00FC45D6" w:rsidRPr="00FC45D6" w:rsidRDefault="00FC45D6" w:rsidP="00FC45D6">
      <w:pPr>
        <w:spacing w:after="200"/>
        <w:rPr>
          <w:lang w:val="en-AE"/>
        </w:rPr>
      </w:pPr>
      <w:r w:rsidRPr="00FC45D6">
        <w:rPr>
          <w:b/>
          <w:bCs/>
          <w:lang w:val="en-AE"/>
        </w:rPr>
        <w:lastRenderedPageBreak/>
        <w:t xml:space="preserve">Note: </w:t>
      </w:r>
      <w:r w:rsidRPr="00FC45D6">
        <w:rPr>
          <w:lang w:val="en-AE"/>
        </w:rPr>
        <w:t>Offshore Rate percentages and eligibility criteria are defined in regional/country policies. Where no regional policy exists, refer to local HR for applicable rates.</w:t>
      </w:r>
    </w:p>
    <w:p w14:paraId="71C16779" w14:textId="77777777" w:rsidR="00FC45D6" w:rsidRPr="00FC45D6" w:rsidRDefault="00FC45D6" w:rsidP="00FC45D6">
      <w:pPr>
        <w:spacing w:after="200"/>
        <w:rPr>
          <w:lang w:val="en-AE"/>
        </w:rPr>
      </w:pPr>
      <w:r w:rsidRPr="00FC45D6">
        <w:rPr>
          <w:b/>
          <w:bCs/>
          <w:lang w:val="en-AE"/>
        </w:rPr>
        <w:t>General Offshore Provisions (where applicable):</w:t>
      </w:r>
    </w:p>
    <w:p w14:paraId="23AB91BB" w14:textId="77777777" w:rsidR="00FC45D6" w:rsidRPr="00FC45D6" w:rsidRDefault="00FC45D6" w:rsidP="00FC45D6">
      <w:pPr>
        <w:numPr>
          <w:ilvl w:val="0"/>
          <w:numId w:val="54"/>
        </w:numPr>
        <w:spacing w:after="200"/>
        <w:rPr>
          <w:lang w:val="en-AE"/>
        </w:rPr>
      </w:pPr>
      <w:r w:rsidRPr="00FC45D6">
        <w:rPr>
          <w:lang w:val="en-AE"/>
        </w:rPr>
        <w:t>Offshore time starts when the employee reports to customer-provided transportation and ends when the employee disembarks from customer-provided transportation</w:t>
      </w:r>
    </w:p>
    <w:p w14:paraId="080287AE" w14:textId="77777777" w:rsidR="00FC45D6" w:rsidRPr="00FC45D6" w:rsidRDefault="00FC45D6" w:rsidP="00FC45D6">
      <w:pPr>
        <w:numPr>
          <w:ilvl w:val="0"/>
          <w:numId w:val="54"/>
        </w:numPr>
        <w:spacing w:after="200"/>
        <w:rPr>
          <w:lang w:val="en-AE"/>
        </w:rPr>
      </w:pPr>
      <w:r w:rsidRPr="00FC45D6">
        <w:rPr>
          <w:lang w:val="en-AE"/>
        </w:rPr>
        <w:t xml:space="preserve">Maximum consecutive days on offshore platforms is typically four (4) weeks (28 calendar days) or as provided under customer contracts or limited by local </w:t>
      </w:r>
      <w:proofErr w:type="spellStart"/>
      <w:r w:rsidRPr="00FC45D6">
        <w:rPr>
          <w:lang w:val="en-AE"/>
        </w:rPr>
        <w:t>labor</w:t>
      </w:r>
      <w:proofErr w:type="spellEnd"/>
      <w:r w:rsidRPr="00FC45D6">
        <w:rPr>
          <w:lang w:val="en-AE"/>
        </w:rPr>
        <w:t xml:space="preserve"> laws</w:t>
      </w:r>
    </w:p>
    <w:p w14:paraId="641BE265" w14:textId="77777777" w:rsidR="00FC45D6" w:rsidRPr="00FC45D6" w:rsidRDefault="00FC45D6" w:rsidP="00FC45D6">
      <w:pPr>
        <w:numPr>
          <w:ilvl w:val="0"/>
          <w:numId w:val="54"/>
        </w:numPr>
        <w:spacing w:after="200"/>
        <w:rPr>
          <w:lang w:val="en-AE"/>
        </w:rPr>
      </w:pPr>
      <w:r w:rsidRPr="00FC45D6">
        <w:rPr>
          <w:lang w:val="en-AE"/>
        </w:rPr>
        <w:t>Days in lieu entitlements for offshore rotation are defined in regional/country policies</w:t>
      </w:r>
    </w:p>
    <w:p w14:paraId="1CC921C6" w14:textId="77777777" w:rsidR="00FC45D6" w:rsidRPr="00FC45D6" w:rsidRDefault="00FC45D6" w:rsidP="00FC45D6">
      <w:pPr>
        <w:numPr>
          <w:ilvl w:val="0"/>
          <w:numId w:val="54"/>
        </w:numPr>
        <w:spacing w:after="200"/>
        <w:rPr>
          <w:lang w:val="en-AE"/>
        </w:rPr>
      </w:pPr>
      <w:r w:rsidRPr="00FC45D6">
        <w:rPr>
          <w:lang w:val="en-AE"/>
        </w:rPr>
        <w:t>Days in lieu cannot be compensated in cash</w:t>
      </w:r>
    </w:p>
    <w:p w14:paraId="1E0BFE06" w14:textId="77777777" w:rsidR="00FC45D6" w:rsidRDefault="00FC45D6" w:rsidP="0026226E">
      <w:pPr>
        <w:spacing w:after="200"/>
        <w:rPr>
          <w:lang w:val="en-AE"/>
        </w:rPr>
      </w:pPr>
    </w:p>
    <w:p w14:paraId="07E71581" w14:textId="10B94B7E" w:rsidR="00FC45D6" w:rsidRPr="00504E16" w:rsidRDefault="00FC45D6" w:rsidP="00504E16">
      <w:pPr>
        <w:pStyle w:val="Heading1"/>
        <w:numPr>
          <w:ilvl w:val="0"/>
          <w:numId w:val="53"/>
        </w:numPr>
      </w:pPr>
      <w:bookmarkStart w:id="46" w:name="_Toc219734759"/>
      <w:r w:rsidRPr="00504E16">
        <w:t>Hardship Premium</w:t>
      </w:r>
      <w:bookmarkEnd w:id="46"/>
    </w:p>
    <w:p w14:paraId="47309B7A" w14:textId="77777777" w:rsidR="00FC45D6" w:rsidRPr="00FC45D6" w:rsidRDefault="00FC45D6" w:rsidP="00FC45D6">
      <w:pPr>
        <w:spacing w:after="200"/>
        <w:rPr>
          <w:lang w:val="en-AE"/>
        </w:rPr>
      </w:pPr>
      <w:r w:rsidRPr="00FC45D6">
        <w:rPr>
          <w:lang w:val="en-AE"/>
        </w:rPr>
        <w:t xml:space="preserve">Eligible employees working at customer job sites may be entitled to a Hardship Premium when mobilized to job sites identified as hardship locations by the Company's Security Team, or if the job site does not meet minimum site accommodation requirements as per the </w:t>
      </w:r>
      <w:r w:rsidRPr="00FC45D6">
        <w:rPr>
          <w:i/>
          <w:iCs/>
          <w:lang w:val="en-AE"/>
        </w:rPr>
        <w:t>Accommodation Guidance for Onshore-Offshore Services Employees BH-IET-HSE-065 Tier: 2</w:t>
      </w:r>
      <w:r w:rsidRPr="00FC45D6">
        <w:rPr>
          <w:lang w:val="en-AE"/>
        </w:rPr>
        <w:t>.</w:t>
      </w:r>
    </w:p>
    <w:p w14:paraId="2EC97834" w14:textId="77777777" w:rsidR="00FC45D6" w:rsidRPr="00FC45D6" w:rsidRDefault="00FC45D6" w:rsidP="00FC45D6">
      <w:pPr>
        <w:spacing w:after="200"/>
        <w:rPr>
          <w:lang w:val="en-AE"/>
        </w:rPr>
      </w:pPr>
      <w:r w:rsidRPr="00FC45D6">
        <w:rPr>
          <w:b/>
          <w:bCs/>
          <w:lang w:val="en-AE"/>
        </w:rPr>
        <w:t xml:space="preserve">Note: </w:t>
      </w:r>
      <w:r w:rsidRPr="00FC45D6">
        <w:rPr>
          <w:lang w:val="en-AE"/>
        </w:rPr>
        <w:t>Hardship Premium percentages and location-specific uplifts are defined in regional/country policies. The premium is calculated as a percentage uplift on Base Pay to compensate for hardship circumstances dependent on where the work is being carried out.</w:t>
      </w:r>
    </w:p>
    <w:p w14:paraId="0215376A" w14:textId="77777777" w:rsidR="00FC45D6" w:rsidRPr="00FC45D6" w:rsidRDefault="00FC45D6" w:rsidP="00FC45D6">
      <w:pPr>
        <w:spacing w:after="200"/>
        <w:rPr>
          <w:lang w:val="en-AE"/>
        </w:rPr>
      </w:pPr>
      <w:r w:rsidRPr="00FC45D6">
        <w:rPr>
          <w:b/>
          <w:bCs/>
          <w:lang w:val="en-AE"/>
        </w:rPr>
        <w:t>General Hardship Premium Provisions (where applicable):</w:t>
      </w:r>
    </w:p>
    <w:p w14:paraId="02FB8CCB" w14:textId="77777777" w:rsidR="00FC45D6" w:rsidRPr="00FC45D6" w:rsidRDefault="00FC45D6" w:rsidP="00FC45D6">
      <w:pPr>
        <w:numPr>
          <w:ilvl w:val="0"/>
          <w:numId w:val="55"/>
        </w:numPr>
        <w:spacing w:after="200"/>
        <w:rPr>
          <w:lang w:val="en-AE"/>
        </w:rPr>
      </w:pPr>
      <w:r w:rsidRPr="00FC45D6">
        <w:rPr>
          <w:lang w:val="en-AE"/>
        </w:rPr>
        <w:t>Hardship Premium is paid as a percentage of Base Pay in proportion to the days the employee has spent in the listed job sites</w:t>
      </w:r>
    </w:p>
    <w:p w14:paraId="0754EC78" w14:textId="77777777" w:rsidR="00FC45D6" w:rsidRPr="00FC45D6" w:rsidRDefault="00FC45D6" w:rsidP="00FC45D6">
      <w:pPr>
        <w:numPr>
          <w:ilvl w:val="0"/>
          <w:numId w:val="55"/>
        </w:numPr>
        <w:spacing w:after="200"/>
        <w:rPr>
          <w:lang w:val="en-AE"/>
        </w:rPr>
      </w:pPr>
      <w:r w:rsidRPr="00FC45D6">
        <w:rPr>
          <w:lang w:val="en-AE"/>
        </w:rPr>
        <w:t>Hardship Premium will not be paid on days in lieu or travel time</w:t>
      </w:r>
    </w:p>
    <w:p w14:paraId="60005BDA" w14:textId="77777777" w:rsidR="00FC45D6" w:rsidRDefault="00FC45D6" w:rsidP="00FC45D6">
      <w:pPr>
        <w:numPr>
          <w:ilvl w:val="0"/>
          <w:numId w:val="55"/>
        </w:numPr>
        <w:spacing w:after="200"/>
        <w:rPr>
          <w:lang w:val="en-AE"/>
        </w:rPr>
      </w:pPr>
      <w:r w:rsidRPr="00FC45D6">
        <w:rPr>
          <w:lang w:val="en-AE"/>
        </w:rPr>
        <w:t>Location-specific uplifts are identified in regional policy appendices and maintained by the Security Team</w:t>
      </w:r>
    </w:p>
    <w:p w14:paraId="2C934408" w14:textId="77777777" w:rsidR="00507E58" w:rsidRPr="00FC45D6" w:rsidRDefault="00507E58" w:rsidP="00507E58">
      <w:pPr>
        <w:spacing w:after="200"/>
        <w:ind w:left="360"/>
        <w:rPr>
          <w:lang w:val="en-AE"/>
        </w:rPr>
      </w:pPr>
    </w:p>
    <w:p w14:paraId="7BDAAE10" w14:textId="77777777" w:rsidR="00507E58" w:rsidRPr="00504E16" w:rsidRDefault="00507E58" w:rsidP="00507E58">
      <w:pPr>
        <w:pStyle w:val="Heading1"/>
        <w:numPr>
          <w:ilvl w:val="1"/>
          <w:numId w:val="53"/>
        </w:numPr>
      </w:pPr>
      <w:bookmarkStart w:id="47" w:name="_Toc219734753"/>
      <w:r w:rsidRPr="00504E16">
        <w:t>Project Assignments &amp; Fixed Price Contracts</w:t>
      </w:r>
      <w:bookmarkEnd w:id="47"/>
    </w:p>
    <w:p w14:paraId="0F5485FD" w14:textId="77777777" w:rsidR="00507E58" w:rsidRDefault="00507E58" w:rsidP="00507E58">
      <w:pPr>
        <w:spacing w:after="200"/>
        <w:rPr>
          <w:rFonts w:eastAsia="Arial"/>
        </w:rPr>
      </w:pPr>
      <w:r>
        <w:t>For Project assignments or Fixed Price contracts (i.e. package of days, supporting service agreements, remote monitoring contracts or similar), employees shall not incur overtime without pre-authorization of the Contract Manager or Project Site Lead. The Contract Manager or Project Site Lead will pre-notify the employee on the total straight hours and overtime hours that are budgeted for the assigned task. For such jobs, internal timesheets must be signed by the Contract Manager or Project Site Lead and must be attached for overtime claims.</w:t>
      </w:r>
    </w:p>
    <w:p w14:paraId="2A6FF184" w14:textId="77777777" w:rsidR="00FC45D6" w:rsidRPr="00507E58" w:rsidRDefault="00FC45D6" w:rsidP="00504E16">
      <w:pPr>
        <w:spacing w:after="200"/>
      </w:pPr>
    </w:p>
    <w:p w14:paraId="7A431C05" w14:textId="54D88301" w:rsidR="0026226E" w:rsidRPr="00504E16" w:rsidRDefault="0026226E" w:rsidP="00504E16">
      <w:pPr>
        <w:pStyle w:val="Heading1"/>
        <w:numPr>
          <w:ilvl w:val="0"/>
          <w:numId w:val="53"/>
        </w:numPr>
      </w:pPr>
      <w:bookmarkStart w:id="48" w:name="_Toc219734762"/>
      <w:r w:rsidRPr="00504E16">
        <w:t>Working at Host Countries</w:t>
      </w:r>
      <w:bookmarkEnd w:id="48"/>
    </w:p>
    <w:p w14:paraId="7B96E3D9" w14:textId="77777777" w:rsidR="0026226E" w:rsidRDefault="0026226E" w:rsidP="0026226E">
      <w:pPr>
        <w:spacing w:after="120"/>
        <w:rPr>
          <w:rFonts w:eastAsia="Arial"/>
        </w:rPr>
      </w:pPr>
      <w:r>
        <w:t>This section addresses the situation when employees are traveling from Home Country to Host Country where different workweeks and holidays are followed.</w:t>
      </w:r>
    </w:p>
    <w:p w14:paraId="66AFFBBC" w14:textId="77777777" w:rsidR="0026226E" w:rsidRDefault="0026226E" w:rsidP="0026226E">
      <w:pPr>
        <w:pStyle w:val="ListParagraph"/>
        <w:numPr>
          <w:ilvl w:val="0"/>
          <w:numId w:val="48"/>
        </w:numPr>
        <w:spacing w:before="0" w:line="240" w:lineRule="auto"/>
        <w:contextualSpacing w:val="0"/>
      </w:pPr>
      <w:r>
        <w:t>Employees shall follow the working hours and weekend of the Host Country</w:t>
      </w:r>
    </w:p>
    <w:p w14:paraId="0859378A" w14:textId="77777777" w:rsidR="0026226E" w:rsidRPr="00944C39" w:rsidRDefault="0026226E" w:rsidP="0026226E">
      <w:pPr>
        <w:pStyle w:val="ListParagraph"/>
        <w:numPr>
          <w:ilvl w:val="0"/>
          <w:numId w:val="48"/>
        </w:numPr>
        <w:spacing w:before="0" w:line="240" w:lineRule="auto"/>
        <w:contextualSpacing w:val="0"/>
        <w:rPr>
          <w:highlight w:val="yellow"/>
        </w:rPr>
      </w:pPr>
      <w:r w:rsidRPr="00944C39">
        <w:rPr>
          <w:highlight w:val="yellow"/>
        </w:rPr>
        <w:t>During the assignment at Host Country, employees are entitled to overtime according to their Home Country OT1 and OT2 days for the first three (3) weeks of their assignment in the host country</w:t>
      </w:r>
    </w:p>
    <w:p w14:paraId="61B44D3F" w14:textId="77777777" w:rsidR="0026226E" w:rsidRDefault="0026226E" w:rsidP="0026226E">
      <w:pPr>
        <w:pStyle w:val="ListParagraph"/>
        <w:numPr>
          <w:ilvl w:val="0"/>
          <w:numId w:val="48"/>
        </w:numPr>
        <w:spacing w:before="0" w:after="200" w:line="240" w:lineRule="auto"/>
        <w:contextualSpacing w:val="0"/>
      </w:pPr>
      <w:r>
        <w:lastRenderedPageBreak/>
        <w:t>Employees will be entitled for host country overtime only at the beginning of the fourth week onwards</w:t>
      </w:r>
    </w:p>
    <w:p w14:paraId="5D0458DB" w14:textId="53038047" w:rsidR="0026226E" w:rsidRPr="00504E16" w:rsidRDefault="0026226E" w:rsidP="00504E16">
      <w:pPr>
        <w:pStyle w:val="Heading1"/>
        <w:numPr>
          <w:ilvl w:val="0"/>
          <w:numId w:val="53"/>
        </w:numPr>
      </w:pPr>
      <w:bookmarkStart w:id="49" w:name="_Toc219734763"/>
      <w:r w:rsidRPr="00504E16">
        <w:t>Travel Time</w:t>
      </w:r>
      <w:bookmarkEnd w:id="49"/>
    </w:p>
    <w:p w14:paraId="1299C455" w14:textId="77777777" w:rsidR="00FD3AB3" w:rsidRDefault="00FD3AB3" w:rsidP="00FD3AB3">
      <w:pPr>
        <w:spacing w:after="200"/>
      </w:pPr>
      <w:bookmarkStart w:id="50" w:name="_Toc219734764"/>
      <w:r>
        <w:t>Travel time during workweeks, weekends or holidays is compensated at 1x multiplier only. Rate multipliers for travel hours are not applicable unless required by local labor law.</w:t>
      </w:r>
    </w:p>
    <w:p w14:paraId="2784B115" w14:textId="413FB924" w:rsidR="0026226E" w:rsidRPr="00504E16" w:rsidRDefault="0026226E" w:rsidP="00504E16">
      <w:pPr>
        <w:pStyle w:val="Heading1"/>
        <w:numPr>
          <w:ilvl w:val="0"/>
          <w:numId w:val="53"/>
        </w:numPr>
      </w:pPr>
      <w:r w:rsidRPr="00504E16">
        <w:t>Fatigue Risk Management</w:t>
      </w:r>
      <w:bookmarkEnd w:id="50"/>
    </w:p>
    <w:p w14:paraId="288A376A" w14:textId="77777777" w:rsidR="0026226E" w:rsidRDefault="0026226E" w:rsidP="0026226E">
      <w:pPr>
        <w:spacing w:after="200"/>
        <w:rPr>
          <w:rFonts w:eastAsia="Arial"/>
        </w:rPr>
      </w:pPr>
      <w:r>
        <w:t xml:space="preserve">Employees and managers must adhere to the </w:t>
      </w:r>
      <w:r>
        <w:rPr>
          <w:i/>
          <w:iCs/>
        </w:rPr>
        <w:t>Global HSE Procedure - Fatigue Risk Management</w:t>
      </w:r>
      <w:r>
        <w:t>. This procedure is applicable for service operations and sites where shift work is performed and Service Personnel who are not on shift work but are required to attend to call-ins/outs that exceed the daily working hours' limit.</w:t>
      </w:r>
    </w:p>
    <w:p w14:paraId="597CAD9B" w14:textId="157A6B2A" w:rsidR="0026226E" w:rsidRPr="00504E16" w:rsidRDefault="0026226E" w:rsidP="00504E16">
      <w:pPr>
        <w:pStyle w:val="Heading1"/>
        <w:numPr>
          <w:ilvl w:val="0"/>
          <w:numId w:val="53"/>
        </w:numPr>
      </w:pPr>
      <w:bookmarkStart w:id="51" w:name="_Toc219734765"/>
      <w:r w:rsidRPr="00504E16">
        <w:t>Travel</w:t>
      </w:r>
      <w:bookmarkEnd w:id="51"/>
      <w:r w:rsidR="00944C39">
        <w:t xml:space="preserve"> Time</w:t>
      </w:r>
    </w:p>
    <w:p w14:paraId="2B254225" w14:textId="77777777" w:rsidR="00FD3AB3" w:rsidRDefault="00FD3AB3" w:rsidP="0026226E">
      <w:pPr>
        <w:spacing w:after="200"/>
      </w:pPr>
    </w:p>
    <w:p w14:paraId="7687F494" w14:textId="77777777" w:rsidR="00944C39" w:rsidRPr="00944C39" w:rsidRDefault="00944C39" w:rsidP="00944C39">
      <w:pPr>
        <w:spacing w:after="200"/>
      </w:pPr>
      <w:r w:rsidRPr="00944C39">
        <w:t xml:space="preserve">Travel time during workweeks, weekends or holidays is compensated at 1x multiplier only. Rate multipliers for travel hours are not applicable unless required by local </w:t>
      </w:r>
      <w:proofErr w:type="spellStart"/>
      <w:r w:rsidRPr="00944C39">
        <w:t>labor</w:t>
      </w:r>
      <w:proofErr w:type="spellEnd"/>
      <w:r w:rsidRPr="00944C39">
        <w:t xml:space="preserve"> law.</w:t>
      </w:r>
    </w:p>
    <w:p w14:paraId="560E44E6" w14:textId="77777777" w:rsidR="00944C39" w:rsidRDefault="00944C39" w:rsidP="0026226E">
      <w:pPr>
        <w:spacing w:after="200"/>
        <w:rPr>
          <w:lang w:val="en-AE"/>
        </w:rPr>
      </w:pPr>
    </w:p>
    <w:p w14:paraId="1D212B30" w14:textId="1BA60B31" w:rsidR="00944C39" w:rsidRDefault="00944C39" w:rsidP="00944C39">
      <w:pPr>
        <w:pStyle w:val="Heading1"/>
        <w:numPr>
          <w:ilvl w:val="0"/>
          <w:numId w:val="53"/>
        </w:numPr>
        <w:rPr>
          <w:bCs w:val="0"/>
        </w:rPr>
      </w:pPr>
      <w:r w:rsidRPr="00944C39">
        <w:rPr>
          <w:bCs w:val="0"/>
        </w:rPr>
        <w:t>Travel &amp; Expenses</w:t>
      </w:r>
    </w:p>
    <w:p w14:paraId="3E74F203" w14:textId="77777777" w:rsidR="00944C39" w:rsidRPr="00944C39" w:rsidRDefault="00944C39" w:rsidP="00944C39">
      <w:pPr>
        <w:pStyle w:val="BodyText"/>
      </w:pPr>
    </w:p>
    <w:p w14:paraId="11F2515A" w14:textId="77777777" w:rsidR="00FD3AB3" w:rsidRDefault="00FD3AB3" w:rsidP="00FD3AB3">
      <w:pPr>
        <w:spacing w:after="200"/>
      </w:pPr>
      <w:bookmarkStart w:id="52" w:name="_Toc219734766"/>
      <w:r>
        <w:t xml:space="preserve">Employees must minimize allowance claims in accordance with the </w:t>
      </w:r>
      <w:r w:rsidRPr="00FD3AB3">
        <w:t>Global Policy - Travel and Expense</w:t>
      </w:r>
      <w:r>
        <w:t xml:space="preserve"> and discuss planned expenditure with their manager in advance where possible.</w:t>
      </w:r>
    </w:p>
    <w:p w14:paraId="34C270F8" w14:textId="351A0C30" w:rsidR="0026226E" w:rsidRDefault="0026226E" w:rsidP="00504E16">
      <w:pPr>
        <w:pStyle w:val="Heading1"/>
        <w:numPr>
          <w:ilvl w:val="0"/>
          <w:numId w:val="53"/>
        </w:numPr>
      </w:pPr>
      <w:r w:rsidRPr="00504E16">
        <w:t>Job Performance</w:t>
      </w:r>
      <w:bookmarkEnd w:id="52"/>
    </w:p>
    <w:p w14:paraId="5672DE03" w14:textId="77777777" w:rsidR="00944C39" w:rsidRPr="00944C39" w:rsidRDefault="00944C39" w:rsidP="00944C39">
      <w:pPr>
        <w:pStyle w:val="BodyText"/>
      </w:pPr>
    </w:p>
    <w:p w14:paraId="22749DFB" w14:textId="77777777" w:rsidR="0026226E" w:rsidRDefault="0026226E" w:rsidP="0026226E">
      <w:pPr>
        <w:spacing w:after="120"/>
        <w:rPr>
          <w:rFonts w:eastAsia="Arial"/>
        </w:rPr>
      </w:pPr>
      <w:r>
        <w:t>It is the responsibility of the People Leader to verify the job was performed satisfactorily. Payments under this policy may not be paid if it is determined by the People Leader that the job was not performed satisfactorily due to, but not limited to, the following:</w:t>
      </w:r>
    </w:p>
    <w:p w14:paraId="6EDD6F63" w14:textId="77777777" w:rsidR="0026226E" w:rsidRDefault="0026226E" w:rsidP="0026226E">
      <w:pPr>
        <w:pStyle w:val="ListParagraph"/>
        <w:numPr>
          <w:ilvl w:val="0"/>
          <w:numId w:val="49"/>
        </w:numPr>
        <w:spacing w:before="0" w:line="240" w:lineRule="auto"/>
        <w:contextualSpacing w:val="0"/>
      </w:pPr>
      <w:r>
        <w:t>HSE and/or quality performance issues</w:t>
      </w:r>
    </w:p>
    <w:p w14:paraId="40071490" w14:textId="77777777" w:rsidR="0026226E" w:rsidRDefault="0026226E" w:rsidP="0026226E">
      <w:pPr>
        <w:pStyle w:val="ListParagraph"/>
        <w:numPr>
          <w:ilvl w:val="0"/>
          <w:numId w:val="49"/>
        </w:numPr>
        <w:spacing w:before="0" w:line="240" w:lineRule="auto"/>
        <w:contextualSpacing w:val="0"/>
      </w:pPr>
      <w:r>
        <w:t>Missing job documentation for invoicing, customer or job specific requirements (invoicing documentation to be verified by customer services team)</w:t>
      </w:r>
    </w:p>
    <w:p w14:paraId="6AACABDB" w14:textId="77777777" w:rsidR="0026226E" w:rsidRDefault="0026226E" w:rsidP="0026226E">
      <w:pPr>
        <w:pStyle w:val="ListParagraph"/>
        <w:numPr>
          <w:ilvl w:val="0"/>
          <w:numId w:val="49"/>
        </w:numPr>
        <w:spacing w:before="0" w:line="240" w:lineRule="auto"/>
        <w:contextualSpacing w:val="0"/>
      </w:pPr>
      <w:r>
        <w:t>Unsatisfactory customer evaluation</w:t>
      </w:r>
    </w:p>
    <w:p w14:paraId="7D49DEB3" w14:textId="77777777" w:rsidR="0026226E" w:rsidRDefault="0026226E" w:rsidP="0026226E">
      <w:pPr>
        <w:pStyle w:val="ListParagraph"/>
        <w:numPr>
          <w:ilvl w:val="0"/>
          <w:numId w:val="49"/>
        </w:numPr>
        <w:spacing w:before="0" w:line="240" w:lineRule="auto"/>
        <w:contextualSpacing w:val="0"/>
      </w:pPr>
      <w:r>
        <w:t>Non-Productive Time ("NPT"), unless it is deemed to be beyond the control of the employee</w:t>
      </w:r>
    </w:p>
    <w:p w14:paraId="15F179AF" w14:textId="77777777" w:rsidR="0026226E" w:rsidRDefault="0026226E" w:rsidP="0026226E">
      <w:pPr>
        <w:pStyle w:val="ListParagraph"/>
        <w:numPr>
          <w:ilvl w:val="0"/>
          <w:numId w:val="49"/>
        </w:numPr>
        <w:spacing w:before="0" w:after="200" w:line="240" w:lineRule="auto"/>
        <w:contextualSpacing w:val="0"/>
      </w:pPr>
      <w:r>
        <w:t xml:space="preserve">Violation of applicable Company policies </w:t>
      </w:r>
      <w:proofErr w:type="gramStart"/>
      <w:r>
        <w:t>during the course of</w:t>
      </w:r>
      <w:proofErr w:type="gramEnd"/>
      <w:r>
        <w:t xml:space="preserve"> running a commercial job</w:t>
      </w:r>
    </w:p>
    <w:p w14:paraId="6BD5DD67" w14:textId="77777777" w:rsidR="0026226E" w:rsidRDefault="0026226E" w:rsidP="0026226E">
      <w:pPr>
        <w:spacing w:after="200"/>
      </w:pPr>
      <w:r>
        <w:t xml:space="preserve">If an employee is determined to have violated Company policy, including an incident that results in an injury or a vehicle accident, then the Company may disqualify the employee from receiving all or a pro-rated amount of their payments. Issues and/or concerns </w:t>
      </w:r>
      <w:proofErr w:type="gramStart"/>
      <w:r>
        <w:t>with</w:t>
      </w:r>
      <w:proofErr w:type="gramEnd"/>
      <w:r>
        <w:t xml:space="preserve"> job performance shall be addressed by the People Leader with support from Human Resources.</w:t>
      </w:r>
    </w:p>
    <w:p w14:paraId="594A363C" w14:textId="77777777" w:rsidR="00A6472C" w:rsidRDefault="00A6472C" w:rsidP="0026226E">
      <w:pPr>
        <w:spacing w:after="200"/>
      </w:pPr>
    </w:p>
    <w:p w14:paraId="6A99CC07" w14:textId="77777777" w:rsidR="00A6472C" w:rsidRPr="00504E16" w:rsidRDefault="00A6472C" w:rsidP="00A6472C">
      <w:pPr>
        <w:pStyle w:val="Heading1"/>
        <w:numPr>
          <w:ilvl w:val="0"/>
          <w:numId w:val="53"/>
        </w:numPr>
      </w:pPr>
      <w:bookmarkStart w:id="53" w:name="_Toc219734752"/>
      <w:r w:rsidRPr="00504E16">
        <w:t>Overtime Claims Process</w:t>
      </w:r>
      <w:bookmarkEnd w:id="53"/>
    </w:p>
    <w:p w14:paraId="29351112" w14:textId="77777777" w:rsidR="00A6472C" w:rsidRDefault="00A6472C" w:rsidP="00A6472C">
      <w:pPr>
        <w:spacing w:after="120"/>
        <w:rPr>
          <w:rFonts w:eastAsia="Arial"/>
        </w:rPr>
      </w:pPr>
      <w:r>
        <w:t>Employees must ensure that customer-signed or internally approved timesheets are attached along with the overtime claim, and that accurate overtime claim is submitted in compliance with the guidelines in this policy.</w:t>
      </w:r>
    </w:p>
    <w:p w14:paraId="73DCA1EC" w14:textId="77777777" w:rsidR="00A6472C" w:rsidRDefault="00A6472C" w:rsidP="00A6472C">
      <w:pPr>
        <w:spacing w:after="200"/>
      </w:pPr>
      <w:r>
        <w:rPr>
          <w:b/>
          <w:bCs/>
        </w:rPr>
        <w:t xml:space="preserve">Critical: </w:t>
      </w:r>
      <w:r>
        <w:t>Overtime claims must be submitted using the approved formal process. Any overtime claim submitted out of the approved process shall be rejected.</w:t>
      </w:r>
    </w:p>
    <w:p w14:paraId="723CD863" w14:textId="77777777" w:rsidR="00A6472C" w:rsidRDefault="00A6472C" w:rsidP="00A6472C">
      <w:pPr>
        <w:spacing w:after="200"/>
        <w:rPr>
          <w:lang w:val="en-AE"/>
        </w:rPr>
      </w:pPr>
      <w:r w:rsidRPr="00DD4FE4">
        <w:rPr>
          <w:b/>
          <w:bCs/>
          <w:lang w:val="en-AE"/>
        </w:rPr>
        <w:lastRenderedPageBreak/>
        <w:t>Claims for Overtime are processed via approved/signed timesheet.</w:t>
      </w:r>
      <w:r w:rsidRPr="00DD4FE4">
        <w:rPr>
          <w:lang w:val="en-AE"/>
        </w:rPr>
        <w:t xml:space="preserve"> </w:t>
      </w:r>
      <w:r w:rsidRPr="00504E16">
        <w:rPr>
          <w:highlight w:val="yellow"/>
          <w:lang w:val="en-AE"/>
        </w:rPr>
        <w:t xml:space="preserve">The </w:t>
      </w:r>
      <w:r>
        <w:rPr>
          <w:highlight w:val="yellow"/>
          <w:lang w:val="en-AE"/>
        </w:rPr>
        <w:t>direct manager</w:t>
      </w:r>
      <w:r w:rsidRPr="00504E16">
        <w:rPr>
          <w:highlight w:val="yellow"/>
          <w:lang w:val="en-AE"/>
        </w:rPr>
        <w:t xml:space="preserve"> must verify alignment between the Work Order and the claim in the timesheet.</w:t>
      </w:r>
    </w:p>
    <w:p w14:paraId="5F1DE004" w14:textId="77777777" w:rsidR="00A6472C" w:rsidRDefault="00A6472C" w:rsidP="0026226E">
      <w:pPr>
        <w:spacing w:after="200"/>
        <w:rPr>
          <w:lang w:val="en-AE"/>
        </w:rPr>
      </w:pPr>
    </w:p>
    <w:p w14:paraId="58F872F9" w14:textId="77777777" w:rsidR="00A6472C" w:rsidRPr="00A6472C" w:rsidRDefault="00A6472C" w:rsidP="0026226E">
      <w:pPr>
        <w:spacing w:after="200"/>
        <w:rPr>
          <w:lang w:val="en-AE"/>
        </w:rPr>
      </w:pPr>
    </w:p>
    <w:p w14:paraId="069BA66B" w14:textId="1EDF217F" w:rsidR="0026226E" w:rsidRPr="00504E16" w:rsidRDefault="0026226E" w:rsidP="00504E16">
      <w:pPr>
        <w:pStyle w:val="Heading1"/>
        <w:numPr>
          <w:ilvl w:val="0"/>
          <w:numId w:val="53"/>
        </w:numPr>
      </w:pPr>
      <w:bookmarkStart w:id="54" w:name="_Toc219734767"/>
      <w:r w:rsidRPr="00504E16">
        <w:t>Payment</w:t>
      </w:r>
      <w:bookmarkEnd w:id="54"/>
    </w:p>
    <w:p w14:paraId="1C4BFCDD" w14:textId="77777777" w:rsidR="0026226E" w:rsidRDefault="0026226E" w:rsidP="0026226E">
      <w:pPr>
        <w:spacing w:after="120"/>
        <w:rPr>
          <w:rFonts w:eastAsia="Arial"/>
        </w:rPr>
      </w:pPr>
      <w:r>
        <w:t>Payments will be made to the employee in accordance with payroll processing guidelines after written approval by the employee's N+1 Manager, as well as a second approval at a level equivalent to the employee's N+1 Manager or higher (where applicable) (e.g., N+2 Manager or Indirect Manager) as designated by the business in the region.</w:t>
      </w:r>
    </w:p>
    <w:p w14:paraId="2A306149" w14:textId="77777777" w:rsidR="0026226E" w:rsidRDefault="0026226E" w:rsidP="0026226E">
      <w:pPr>
        <w:spacing w:after="120"/>
      </w:pPr>
      <w:r>
        <w:rPr>
          <w:b/>
          <w:bCs/>
        </w:rPr>
        <w:t xml:space="preserve">Claim Submission Timeline: </w:t>
      </w:r>
      <w:r>
        <w:t>The claim process should be triggered at least three (3) working days before the monthly cut-off date provided by the payroll team to allow time for approval and avoid delays of disbursement until next payment cycle.</w:t>
      </w:r>
    </w:p>
    <w:p w14:paraId="1D10ED70" w14:textId="77777777" w:rsidR="0026226E" w:rsidRDefault="0026226E" w:rsidP="0026226E">
      <w:pPr>
        <w:spacing w:after="120"/>
      </w:pPr>
      <w:r>
        <w:rPr>
          <w:b/>
          <w:bCs/>
        </w:rPr>
        <w:t xml:space="preserve">Submission Deadline: </w:t>
      </w:r>
      <w:r>
        <w:t>It is required to submit claims in the following month of job performed. Claims submitted after two months of work performed may be subject to rejection.</w:t>
      </w:r>
    </w:p>
    <w:p w14:paraId="2D7192D8" w14:textId="77777777" w:rsidR="0026226E" w:rsidRDefault="0026226E" w:rsidP="0026226E">
      <w:pPr>
        <w:spacing w:after="120"/>
      </w:pPr>
      <w:r>
        <w:rPr>
          <w:b/>
          <w:bCs/>
        </w:rPr>
        <w:t xml:space="preserve">Discrepancy Warning: </w:t>
      </w:r>
      <w:r>
        <w:t>Any unjustified discrepancy found between submitted claims and actual working hours / conditions is a serious violation and may warrant disciplinary action up to and including termination of employment.</w:t>
      </w:r>
    </w:p>
    <w:p w14:paraId="791B21F0" w14:textId="77777777" w:rsidR="0026226E" w:rsidRDefault="0026226E" w:rsidP="0026226E">
      <w:pPr>
        <w:spacing w:after="80"/>
      </w:pPr>
      <w:r>
        <w:rPr>
          <w:b/>
          <w:bCs/>
        </w:rPr>
        <w:t>The payments will:</w:t>
      </w:r>
    </w:p>
    <w:p w14:paraId="20F1DA3E" w14:textId="77777777" w:rsidR="0026226E" w:rsidRDefault="0026226E" w:rsidP="0026226E">
      <w:pPr>
        <w:pStyle w:val="ListParagraph"/>
        <w:numPr>
          <w:ilvl w:val="0"/>
          <w:numId w:val="50"/>
        </w:numPr>
        <w:spacing w:before="0" w:line="240" w:lineRule="auto"/>
        <w:contextualSpacing w:val="0"/>
      </w:pPr>
      <w:r>
        <w:t>Be considered as income and are subject to appropriate taxation</w:t>
      </w:r>
    </w:p>
    <w:p w14:paraId="794E3F48" w14:textId="77777777" w:rsidR="0026226E" w:rsidRDefault="0026226E" w:rsidP="0026226E">
      <w:pPr>
        <w:pStyle w:val="ListParagraph"/>
        <w:numPr>
          <w:ilvl w:val="0"/>
          <w:numId w:val="50"/>
        </w:numPr>
        <w:spacing w:before="0" w:after="200" w:line="240" w:lineRule="auto"/>
        <w:contextualSpacing w:val="0"/>
      </w:pPr>
      <w:r>
        <w:t xml:space="preserve">Not </w:t>
      </w:r>
      <w:proofErr w:type="gramStart"/>
      <w:r>
        <w:t>be</w:t>
      </w:r>
      <w:proofErr w:type="gramEnd"/>
      <w:r>
        <w:t xml:space="preserve"> grossed up for tax purposes</w:t>
      </w:r>
    </w:p>
    <w:p w14:paraId="49DEA74A" w14:textId="0FBBFB06" w:rsidR="0026226E" w:rsidRPr="00504E16" w:rsidRDefault="0026226E" w:rsidP="00504E16">
      <w:pPr>
        <w:pStyle w:val="Heading1"/>
        <w:numPr>
          <w:ilvl w:val="0"/>
          <w:numId w:val="53"/>
        </w:numPr>
      </w:pPr>
      <w:bookmarkStart w:id="55" w:name="_Toc219734768"/>
      <w:r w:rsidRPr="00504E16">
        <w:t>Consequences</w:t>
      </w:r>
      <w:bookmarkEnd w:id="55"/>
    </w:p>
    <w:p w14:paraId="7DC49EB7" w14:textId="77777777" w:rsidR="0026226E" w:rsidRDefault="0026226E" w:rsidP="0026226E">
      <w:pPr>
        <w:spacing w:after="120"/>
        <w:rPr>
          <w:rFonts w:eastAsia="Arial"/>
        </w:rPr>
      </w:pPr>
      <w:r>
        <w:t>The employee's People Leader must determine if a deduction from the payment is required based on unsatisfactory completion of the job based on the Job Performance section above.</w:t>
      </w:r>
    </w:p>
    <w:p w14:paraId="7B09D4B4" w14:textId="77777777" w:rsidR="0026226E" w:rsidRDefault="0026226E" w:rsidP="0026226E">
      <w:pPr>
        <w:spacing w:after="120"/>
      </w:pPr>
      <w:r>
        <w:rPr>
          <w:b/>
          <w:bCs/>
        </w:rPr>
        <w:t>Failure to accurately report a payment to the Company is a serious violation and may warrant disciplinary action up to and including termination of employment.</w:t>
      </w:r>
    </w:p>
    <w:p w14:paraId="4331F1E7" w14:textId="77777777" w:rsidR="0026226E" w:rsidRDefault="0026226E" w:rsidP="0026226E">
      <w:pPr>
        <w:spacing w:after="120"/>
      </w:pPr>
      <w:r>
        <w:t>People Leaders who do not verify that payments are accurately reported by the employee may also be deemed in violation of this policy and subjected to disciplinary action up to and including termination of employment.</w:t>
      </w:r>
    </w:p>
    <w:p w14:paraId="6E1A1623" w14:textId="77777777" w:rsidR="0026226E" w:rsidRDefault="0026226E" w:rsidP="0026226E">
      <w:pPr>
        <w:spacing w:after="200"/>
      </w:pPr>
      <w:r>
        <w:t>Employees are also expected to know and have reviewed this policy, and all pay policies that are applicable to them and to comply with their requirements, including pre-approval for all additional time worked. All hours worked will be paid, but any overtime hours worked without pre-approval may be deemed in violation of this policy, which may result in the employee being subjected to disciplinary action.</w:t>
      </w:r>
    </w:p>
    <w:p w14:paraId="79D03A24" w14:textId="5120E37B" w:rsidR="0026226E" w:rsidRPr="00504E16" w:rsidRDefault="0026226E" w:rsidP="00504E16">
      <w:pPr>
        <w:pStyle w:val="Heading1"/>
        <w:numPr>
          <w:ilvl w:val="0"/>
          <w:numId w:val="53"/>
        </w:numPr>
      </w:pPr>
      <w:bookmarkStart w:id="56" w:name="_Toc219734769"/>
      <w:r w:rsidRPr="00504E16">
        <w:t>Exceptions</w:t>
      </w:r>
      <w:bookmarkEnd w:id="56"/>
    </w:p>
    <w:p w14:paraId="445379FA" w14:textId="77777777" w:rsidR="0026226E" w:rsidRDefault="0026226E" w:rsidP="0026226E">
      <w:pPr>
        <w:spacing w:after="120"/>
        <w:rPr>
          <w:rFonts w:eastAsia="Arial"/>
        </w:rPr>
      </w:pPr>
      <w:r>
        <w:t>Any exceptions to this policy require written approval from the appropriate Regional HR Director and appropriate Segment Director.</w:t>
      </w:r>
    </w:p>
    <w:p w14:paraId="517B523F" w14:textId="77777777" w:rsidR="0026226E" w:rsidRDefault="0026226E" w:rsidP="0026226E">
      <w:pPr>
        <w:spacing w:after="200"/>
      </w:pPr>
      <w:r>
        <w:t xml:space="preserve">Exceptions shall be submitted to Global Records Management via </w:t>
      </w:r>
      <w:proofErr w:type="spellStart"/>
      <w:r>
        <w:t>MySupport</w:t>
      </w:r>
      <w:proofErr w:type="spellEnd"/>
      <w:r>
        <w:t>.</w:t>
      </w:r>
    </w:p>
    <w:p w14:paraId="030F2058" w14:textId="3CB94673" w:rsidR="0026226E" w:rsidRPr="00504E16" w:rsidRDefault="0026226E" w:rsidP="00504E16">
      <w:pPr>
        <w:pStyle w:val="Heading1"/>
        <w:numPr>
          <w:ilvl w:val="0"/>
          <w:numId w:val="53"/>
        </w:numPr>
      </w:pPr>
      <w:bookmarkStart w:id="57" w:name="_Toc219734770"/>
      <w:r w:rsidRPr="00504E16">
        <w:t xml:space="preserve">Laws, Regulations &amp; </w:t>
      </w:r>
      <w:r w:rsidR="00151BD3" w:rsidRPr="00151BD3">
        <w:t>Collective Bargaining Agreements</w:t>
      </w:r>
      <w:r w:rsidR="00151BD3">
        <w:t xml:space="preserve"> (</w:t>
      </w:r>
      <w:r w:rsidR="00151BD3" w:rsidRPr="00567B82">
        <w:t>CBAs</w:t>
      </w:r>
      <w:r w:rsidR="00151BD3">
        <w:t>)</w:t>
      </w:r>
      <w:bookmarkEnd w:id="57"/>
    </w:p>
    <w:p w14:paraId="76588132" w14:textId="77777777" w:rsidR="0026226E" w:rsidRDefault="0026226E" w:rsidP="0026226E">
      <w:pPr>
        <w:spacing w:after="120"/>
        <w:rPr>
          <w:rFonts w:eastAsia="Arial"/>
        </w:rPr>
      </w:pPr>
      <w:r w:rsidRPr="00504E16">
        <w:rPr>
          <w:highlight w:val="yellow"/>
        </w:rPr>
        <w:t xml:space="preserve">This policy may be subject to other applicable local laws, regulations and CBAs. To the extent that this policy conflicts with local laws or regulations or CBAs, the policy shall, for application within the relevant jurisdiction, be deemed to be amended </w:t>
      </w:r>
      <w:proofErr w:type="gramStart"/>
      <w:r w:rsidRPr="00504E16">
        <w:rPr>
          <w:highlight w:val="yellow"/>
        </w:rPr>
        <w:t>so as to</w:t>
      </w:r>
      <w:proofErr w:type="gramEnd"/>
      <w:r w:rsidRPr="00504E16">
        <w:rPr>
          <w:highlight w:val="yellow"/>
        </w:rPr>
        <w:t xml:space="preserve"> comply with local laws and regulations and the CBAs.</w:t>
      </w:r>
    </w:p>
    <w:p w14:paraId="3C6141F8" w14:textId="77777777" w:rsidR="0026226E" w:rsidRDefault="0026226E" w:rsidP="0026226E">
      <w:pPr>
        <w:spacing w:after="200"/>
      </w:pPr>
      <w:r>
        <w:t xml:space="preserve">Questions regarding conflict of laws and this policy should be addressed with the applicable HR Support via </w:t>
      </w:r>
      <w:proofErr w:type="spellStart"/>
      <w:r>
        <w:t>MySupport</w:t>
      </w:r>
      <w:proofErr w:type="spellEnd"/>
      <w:r>
        <w:t>.</w:t>
      </w:r>
    </w:p>
    <w:p w14:paraId="7A2C99BD" w14:textId="32C5DA20" w:rsidR="0026226E" w:rsidRPr="00504E16" w:rsidRDefault="0026226E" w:rsidP="00504E16">
      <w:pPr>
        <w:pStyle w:val="Heading1"/>
        <w:numPr>
          <w:ilvl w:val="0"/>
          <w:numId w:val="53"/>
        </w:numPr>
      </w:pPr>
      <w:bookmarkStart w:id="58" w:name="_Toc219734771"/>
      <w:r w:rsidRPr="00504E16">
        <w:lastRenderedPageBreak/>
        <w:t>Resources</w:t>
      </w:r>
      <w:bookmarkEnd w:id="58"/>
    </w:p>
    <w:p w14:paraId="1C12CEEA" w14:textId="593D6C2D" w:rsidR="0026226E" w:rsidRDefault="0026226E" w:rsidP="0026226E">
      <w:pPr>
        <w:pStyle w:val="ListParagraph"/>
        <w:numPr>
          <w:ilvl w:val="0"/>
          <w:numId w:val="50"/>
        </w:numPr>
        <w:spacing w:before="0" w:line="240" w:lineRule="auto"/>
        <w:contextualSpacing w:val="0"/>
        <w:rPr>
          <w:rFonts w:eastAsia="Arial"/>
        </w:rPr>
      </w:pPr>
      <w:hyperlink r:id="rId11" w:history="1">
        <w:proofErr w:type="spellStart"/>
        <w:r w:rsidRPr="00875B1A">
          <w:rPr>
            <w:rStyle w:val="Hyperlink"/>
            <w:b/>
            <w:bCs/>
          </w:rPr>
          <w:t>MySupport</w:t>
        </w:r>
        <w:proofErr w:type="spellEnd"/>
      </w:hyperlink>
      <w:r>
        <w:t xml:space="preserve"> - Access HR Policies &amp; Resources and submit a request to HR</w:t>
      </w:r>
    </w:p>
    <w:p w14:paraId="1898A62D" w14:textId="49DA05CB" w:rsidR="0026226E" w:rsidRDefault="0026226E" w:rsidP="0026226E">
      <w:pPr>
        <w:pStyle w:val="ListParagraph"/>
        <w:numPr>
          <w:ilvl w:val="0"/>
          <w:numId w:val="50"/>
        </w:numPr>
        <w:spacing w:before="0" w:line="240" w:lineRule="auto"/>
        <w:contextualSpacing w:val="0"/>
      </w:pPr>
      <w:hyperlink r:id="rId12" w:history="1">
        <w:proofErr w:type="spellStart"/>
        <w:r w:rsidRPr="00875B1A">
          <w:rPr>
            <w:rStyle w:val="Hyperlink"/>
            <w:b/>
            <w:bCs/>
          </w:rPr>
          <w:t>MyID</w:t>
        </w:r>
        <w:proofErr w:type="spellEnd"/>
      </w:hyperlink>
      <w:r>
        <w:t xml:space="preserve"> - Benefits Hub via MyApps</w:t>
      </w:r>
    </w:p>
    <w:p w14:paraId="332BC48C" w14:textId="688FC9BA" w:rsidR="0026226E" w:rsidRDefault="0026226E" w:rsidP="0026226E">
      <w:pPr>
        <w:pStyle w:val="ListParagraph"/>
        <w:numPr>
          <w:ilvl w:val="0"/>
          <w:numId w:val="50"/>
        </w:numPr>
        <w:spacing w:before="0" w:line="240" w:lineRule="auto"/>
        <w:contextualSpacing w:val="0"/>
      </w:pPr>
      <w:hyperlink r:id="rId13" w:history="1">
        <w:r w:rsidRPr="00875B1A">
          <w:rPr>
            <w:rStyle w:val="Hyperlink"/>
          </w:rPr>
          <w:t>Benefits Queries</w:t>
        </w:r>
      </w:hyperlink>
    </w:p>
    <w:p w14:paraId="311FEB2E" w14:textId="0E65B718" w:rsidR="0026226E" w:rsidRDefault="0026226E" w:rsidP="0026226E">
      <w:pPr>
        <w:pStyle w:val="ListParagraph"/>
        <w:numPr>
          <w:ilvl w:val="0"/>
          <w:numId w:val="50"/>
        </w:numPr>
        <w:spacing w:before="0" w:line="240" w:lineRule="auto"/>
        <w:contextualSpacing w:val="0"/>
      </w:pPr>
      <w:hyperlink r:id="rId14" w:history="1">
        <w:r w:rsidRPr="00875B1A">
          <w:rPr>
            <w:rStyle w:val="Hyperlink"/>
          </w:rPr>
          <w:t>Compensation Queries (Field)</w:t>
        </w:r>
      </w:hyperlink>
    </w:p>
    <w:p w14:paraId="308DFFA8" w14:textId="77777777" w:rsidR="0026226E" w:rsidRDefault="0026226E" w:rsidP="0026226E">
      <w:pPr>
        <w:pStyle w:val="ListParagraph"/>
        <w:numPr>
          <w:ilvl w:val="0"/>
          <w:numId w:val="50"/>
        </w:numPr>
        <w:spacing w:before="0" w:after="200" w:line="240" w:lineRule="auto"/>
        <w:contextualSpacing w:val="0"/>
      </w:pPr>
      <w:r>
        <w:t>Baker Hughes Enterprise Security Site</w:t>
      </w:r>
    </w:p>
    <w:p w14:paraId="52958F7F" w14:textId="59B44979" w:rsidR="0026226E" w:rsidRPr="00504E16" w:rsidRDefault="0026226E" w:rsidP="00504E16">
      <w:pPr>
        <w:pStyle w:val="Heading1"/>
        <w:numPr>
          <w:ilvl w:val="0"/>
          <w:numId w:val="53"/>
        </w:numPr>
      </w:pPr>
      <w:bookmarkStart w:id="59" w:name="_Toc219734772"/>
      <w:r w:rsidRPr="00504E16">
        <w:t>References</w:t>
      </w:r>
      <w:bookmarkEnd w:id="59"/>
    </w:p>
    <w:p w14:paraId="4EAECF35" w14:textId="77777777" w:rsidR="0026226E" w:rsidRDefault="0026226E" w:rsidP="0026226E">
      <w:pPr>
        <w:pStyle w:val="ListParagraph"/>
        <w:numPr>
          <w:ilvl w:val="0"/>
          <w:numId w:val="51"/>
        </w:numPr>
        <w:spacing w:before="0" w:line="240" w:lineRule="auto"/>
        <w:contextualSpacing w:val="0"/>
        <w:rPr>
          <w:rFonts w:eastAsia="Arial"/>
        </w:rPr>
      </w:pPr>
      <w:r>
        <w:t>Accommodation Guidance for Onshore-Offshore Services Employees BH-IET-HSE-065 Tier: 2 (available on Alfresco)</w:t>
      </w:r>
    </w:p>
    <w:p w14:paraId="234FF674" w14:textId="77777777" w:rsidR="0026226E" w:rsidRDefault="0026226E" w:rsidP="0026226E">
      <w:pPr>
        <w:pStyle w:val="ListParagraph"/>
        <w:numPr>
          <w:ilvl w:val="0"/>
          <w:numId w:val="51"/>
        </w:numPr>
        <w:spacing w:before="0" w:line="240" w:lineRule="auto"/>
        <w:contextualSpacing w:val="0"/>
      </w:pPr>
      <w:r>
        <w:t>Global HSE Procedure - Fatigue Risk Management BH-HSE-010 (available on HSE Policies &amp; Procedures site)</w:t>
      </w:r>
    </w:p>
    <w:p w14:paraId="4DAE7D95" w14:textId="77777777" w:rsidR="0026226E" w:rsidRDefault="0026226E" w:rsidP="0026226E">
      <w:pPr>
        <w:pStyle w:val="ListParagraph"/>
        <w:numPr>
          <w:ilvl w:val="0"/>
          <w:numId w:val="51"/>
        </w:numPr>
        <w:spacing w:before="0" w:after="200" w:line="240" w:lineRule="auto"/>
        <w:contextualSpacing w:val="0"/>
      </w:pPr>
      <w:r>
        <w:t>Global Policy - Travel and Expense</w:t>
      </w:r>
    </w:p>
    <w:p w14:paraId="0DD4956B" w14:textId="7574E449" w:rsidR="004B517E" w:rsidRPr="00B143B7" w:rsidRDefault="004B517E" w:rsidP="00504E16">
      <w:pPr>
        <w:pStyle w:val="BodyText"/>
      </w:pPr>
    </w:p>
    <w:sectPr w:rsidR="004B517E" w:rsidRPr="00B143B7" w:rsidSect="006A3743">
      <w:headerReference w:type="even" r:id="rId15"/>
      <w:headerReference w:type="default" r:id="rId16"/>
      <w:footerReference w:type="even" r:id="rId17"/>
      <w:footerReference w:type="default" r:id="rId18"/>
      <w:headerReference w:type="first" r:id="rId19"/>
      <w:footerReference w:type="first" r:id="rId20"/>
      <w:pgSz w:w="12240" w:h="15840" w:code="1"/>
      <w:pgMar w:top="360" w:right="1080" w:bottom="720" w:left="108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A2F92" w14:textId="77777777" w:rsidR="00986E65" w:rsidRDefault="00986E65" w:rsidP="0088502A">
      <w:r>
        <w:separator/>
      </w:r>
    </w:p>
    <w:p w14:paraId="128FBBAC" w14:textId="77777777" w:rsidR="00986E65" w:rsidRDefault="00986E65"/>
    <w:p w14:paraId="2F1F81D6" w14:textId="77777777" w:rsidR="00986E65" w:rsidRDefault="00986E65"/>
    <w:p w14:paraId="66C4CC1A" w14:textId="77777777" w:rsidR="00986E65" w:rsidRDefault="00986E65"/>
    <w:p w14:paraId="26D6E7B9" w14:textId="77777777" w:rsidR="00986E65" w:rsidRDefault="00986E65"/>
    <w:p w14:paraId="1D847BBA" w14:textId="77777777" w:rsidR="00986E65" w:rsidRDefault="00986E65"/>
  </w:endnote>
  <w:endnote w:type="continuationSeparator" w:id="0">
    <w:p w14:paraId="40578DAF" w14:textId="77777777" w:rsidR="00986E65" w:rsidRDefault="00986E65" w:rsidP="0088502A">
      <w:r>
        <w:continuationSeparator/>
      </w:r>
    </w:p>
    <w:p w14:paraId="79E35BB2" w14:textId="77777777" w:rsidR="00986E65" w:rsidRDefault="00986E65"/>
    <w:p w14:paraId="2241B5CD" w14:textId="77777777" w:rsidR="00986E65" w:rsidRDefault="00986E65"/>
    <w:p w14:paraId="4DE82FF2" w14:textId="77777777" w:rsidR="00986E65" w:rsidRDefault="00986E65"/>
    <w:p w14:paraId="5F8432C6" w14:textId="77777777" w:rsidR="00986E65" w:rsidRDefault="00986E65"/>
    <w:p w14:paraId="6D9CCA4A" w14:textId="77777777" w:rsidR="00986E65" w:rsidRDefault="00986E65"/>
  </w:endnote>
  <w:endnote w:type="continuationNotice" w:id="1">
    <w:p w14:paraId="0DF86CD9" w14:textId="77777777" w:rsidR="00986E65" w:rsidRDefault="00986E65">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Poppins Light">
    <w:panose1 w:val="000004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GE Inspira Sans">
    <w:altName w:val="Calibri"/>
    <w:charset w:val="00"/>
    <w:family w:val="swiss"/>
    <w:pitch w:val="variable"/>
    <w:sig w:usb0="A000006F" w:usb1="4000204B" w:usb2="00000000" w:usb3="00000000" w:csb0="0000009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9E36" w14:textId="77777777" w:rsidR="00374165" w:rsidRDefault="00374165">
    <w:pPr>
      <w:pStyle w:val="Footer"/>
    </w:pPr>
  </w:p>
  <w:p w14:paraId="766E5E7F" w14:textId="77777777" w:rsidR="00374165" w:rsidRDefault="003741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E7A75" w14:textId="77777777" w:rsidR="00B03E10" w:rsidRPr="00492EED" w:rsidRDefault="00B03E10" w:rsidP="00492EED">
    <w:pPr>
      <w:pStyle w:val="Space"/>
    </w:pPr>
  </w:p>
  <w:p w14:paraId="221CCBF3" w14:textId="77777777" w:rsidR="00B03E10" w:rsidRDefault="00B03E10" w:rsidP="00C16578">
    <w:pPr>
      <w:pStyle w:val="SpaceLine"/>
    </w:pPr>
  </w:p>
  <w:p w14:paraId="45C8F3E8" w14:textId="77777777" w:rsidR="00B03E10" w:rsidRDefault="00B03E10" w:rsidP="00C16578">
    <w:pPr>
      <w:pStyle w:val="Space"/>
    </w:pPr>
  </w:p>
  <w:p w14:paraId="4941E1D3" w14:textId="7199A99A" w:rsidR="00374165" w:rsidRPr="00C16578" w:rsidRDefault="00B03E10" w:rsidP="00492EED">
    <w:pPr>
      <w:pStyle w:val="FooterConfidential"/>
    </w:pPr>
    <w:r>
      <w:t>Uncontrolled when printed or transmitted electronically</w:t>
    </w:r>
    <w:r>
      <w:ptab w:relativeTo="margin" w:alignment="center" w:leader="none"/>
    </w:r>
    <w:r>
      <w:t xml:space="preserve">Page </w:t>
    </w:r>
    <w:r>
      <w:fldChar w:fldCharType="begin"/>
    </w:r>
    <w:r>
      <w:instrText xml:space="preserve"> PAGE   \* MERGEFORMAT </w:instrText>
    </w:r>
    <w:r>
      <w:fldChar w:fldCharType="separate"/>
    </w:r>
    <w:r w:rsidR="008C37AE">
      <w:rPr>
        <w:noProof/>
      </w:rPr>
      <w:t>2</w:t>
    </w:r>
    <w:r>
      <w:rPr>
        <w:noProof/>
      </w:rPr>
      <w:fldChar w:fldCharType="end"/>
    </w:r>
    <w:r>
      <w:t xml:space="preserve"> of </w:t>
    </w:r>
    <w:r>
      <w:rPr>
        <w:noProof/>
      </w:rPr>
      <w:fldChar w:fldCharType="begin"/>
    </w:r>
    <w:r>
      <w:rPr>
        <w:noProof/>
      </w:rPr>
      <w:instrText xml:space="preserve"> NUMPAGES   \* MERGEFORMAT </w:instrText>
    </w:r>
    <w:r>
      <w:rPr>
        <w:noProof/>
      </w:rPr>
      <w:fldChar w:fldCharType="separate"/>
    </w:r>
    <w:r w:rsidR="008C37AE">
      <w:rPr>
        <w:noProof/>
      </w:rPr>
      <w:t>3</w:t>
    </w:r>
    <w:r>
      <w:rPr>
        <w:noProof/>
      </w:rPr>
      <w:fldChar w:fldCharType="end"/>
    </w:r>
    <w:r>
      <w:rPr>
        <w:noProof/>
      </w:rPr>
      <w:ptab w:relativeTo="margin" w:alignment="right" w:leader="none"/>
    </w:r>
    <w:r>
      <w:t>Baker Hughes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17C19" w14:textId="77777777" w:rsidR="000D4A77" w:rsidRPr="0061174B" w:rsidRDefault="000D4A77" w:rsidP="008B54C1">
    <w:pPr>
      <w:pStyle w:val="Space"/>
      <w:rPr>
        <w:noProof/>
      </w:rPr>
    </w:pPr>
  </w:p>
  <w:tbl>
    <w:tblPr>
      <w:tblW w:w="108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3" w:type="dxa"/>
        <w:right w:w="14" w:type="dxa"/>
      </w:tblCellMar>
      <w:tblLook w:val="04A0" w:firstRow="1" w:lastRow="0" w:firstColumn="1" w:lastColumn="0" w:noHBand="0" w:noVBand="1"/>
    </w:tblPr>
    <w:tblGrid>
      <w:gridCol w:w="626"/>
      <w:gridCol w:w="715"/>
      <w:gridCol w:w="5320"/>
      <w:gridCol w:w="1484"/>
      <w:gridCol w:w="1484"/>
      <w:gridCol w:w="1171"/>
    </w:tblGrid>
    <w:tr w:rsidR="000D4A77" w:rsidRPr="00CE7A9D" w14:paraId="6A02F1F6" w14:textId="77777777" w:rsidTr="00B00623">
      <w:trPr>
        <w:jc w:val="center"/>
      </w:trPr>
      <w:tc>
        <w:tcPr>
          <w:tcW w:w="5000" w:type="pct"/>
          <w:gridSpan w:val="6"/>
          <w:tcBorders>
            <w:top w:val="nil"/>
            <w:left w:val="nil"/>
            <w:bottom w:val="nil"/>
            <w:right w:val="nil"/>
          </w:tcBorders>
          <w:shd w:val="clear" w:color="auto" w:fill="FFFFFF" w:themeFill="background1"/>
          <w:vAlign w:val="center"/>
        </w:tcPr>
        <w:p w14:paraId="2AD289F3" w14:textId="77777777" w:rsidR="000D4A77" w:rsidRPr="00CE7A9D" w:rsidRDefault="000D4A77" w:rsidP="004923B3">
          <w:pPr>
            <w:pStyle w:val="Space"/>
          </w:pPr>
        </w:p>
      </w:tc>
    </w:tr>
    <w:tr w:rsidR="000D4A77" w:rsidRPr="00CE7A9D" w14:paraId="18560B37" w14:textId="77777777" w:rsidTr="00B00623">
      <w:trPr>
        <w:jc w:val="center"/>
      </w:trPr>
      <w:tc>
        <w:tcPr>
          <w:tcW w:w="5000" w:type="pct"/>
          <w:gridSpan w:val="6"/>
          <w:tcBorders>
            <w:top w:val="nil"/>
            <w:left w:val="nil"/>
            <w:bottom w:val="single" w:sz="4" w:space="0" w:color="808080"/>
            <w:right w:val="nil"/>
          </w:tcBorders>
          <w:vAlign w:val="center"/>
        </w:tcPr>
        <w:p w14:paraId="0E095D89" w14:textId="77777777" w:rsidR="000D4A77" w:rsidRDefault="000D4A77" w:rsidP="004923B3">
          <w:pPr>
            <w:pStyle w:val="Space"/>
          </w:pPr>
        </w:p>
      </w:tc>
    </w:tr>
    <w:tr w:rsidR="000D4A77" w:rsidRPr="00CE7A9D" w14:paraId="6815DD2B" w14:textId="77777777" w:rsidTr="00B00623">
      <w:trPr>
        <w:jc w:val="center"/>
      </w:trPr>
      <w:tc>
        <w:tcPr>
          <w:tcW w:w="5000" w:type="pct"/>
          <w:gridSpan w:val="6"/>
          <w:tcBorders>
            <w:top w:val="single" w:sz="4" w:space="0" w:color="808080"/>
          </w:tcBorders>
          <w:shd w:val="clear" w:color="auto" w:fill="D0D0D0"/>
          <w:vAlign w:val="center"/>
        </w:tcPr>
        <w:p w14:paraId="37F90A88" w14:textId="77777777" w:rsidR="000D4A77" w:rsidRPr="00CE7A9D" w:rsidRDefault="000D4A77" w:rsidP="004923B3">
          <w:pPr>
            <w:pStyle w:val="RevisionHistoryHeadingGreen"/>
          </w:pPr>
          <w:r>
            <w:t>Revision History</w:t>
          </w:r>
        </w:p>
      </w:tc>
    </w:tr>
    <w:tr w:rsidR="000D4A77" w:rsidRPr="00CE7A9D" w14:paraId="0E7217A7" w14:textId="77777777" w:rsidTr="00BE2BC9">
      <w:trPr>
        <w:jc w:val="center"/>
      </w:trPr>
      <w:tc>
        <w:tcPr>
          <w:tcW w:w="290" w:type="pct"/>
          <w:shd w:val="clear" w:color="auto" w:fill="D0D0D0"/>
          <w:vAlign w:val="center"/>
        </w:tcPr>
        <w:p w14:paraId="29D2ABB1" w14:textId="77777777" w:rsidR="000D4A77" w:rsidRPr="00CF2BE0" w:rsidRDefault="000D4A77" w:rsidP="004923B3">
          <w:pPr>
            <w:pStyle w:val="RevisionHistoryHeading"/>
          </w:pPr>
          <w:r w:rsidRPr="00CF2BE0">
            <w:t>Rev.</w:t>
          </w:r>
        </w:p>
      </w:tc>
      <w:tc>
        <w:tcPr>
          <w:tcW w:w="331" w:type="pct"/>
          <w:shd w:val="clear" w:color="auto" w:fill="D0D0D0"/>
          <w:vAlign w:val="center"/>
        </w:tcPr>
        <w:p w14:paraId="12115C73" w14:textId="77777777" w:rsidR="000D4A77" w:rsidRPr="00CF2BE0" w:rsidRDefault="000D4A77" w:rsidP="004923B3">
          <w:pPr>
            <w:pStyle w:val="RevisionHistoryHeading"/>
          </w:pPr>
          <w:r w:rsidRPr="00CF2BE0">
            <w:t>RDR</w:t>
          </w:r>
        </w:p>
      </w:tc>
      <w:tc>
        <w:tcPr>
          <w:tcW w:w="2463" w:type="pct"/>
          <w:shd w:val="clear" w:color="auto" w:fill="D0D0D0"/>
          <w:vAlign w:val="center"/>
        </w:tcPr>
        <w:p w14:paraId="3F1475A1" w14:textId="77777777" w:rsidR="000D4A77" w:rsidRPr="00CF2BE0" w:rsidRDefault="000D4A77" w:rsidP="004923B3">
          <w:pPr>
            <w:pStyle w:val="RevisionHistoryHeading"/>
          </w:pPr>
          <w:r w:rsidRPr="00CF2BE0">
            <w:t>Amendment Detail</w:t>
          </w:r>
        </w:p>
      </w:tc>
      <w:tc>
        <w:tcPr>
          <w:tcW w:w="687" w:type="pct"/>
          <w:shd w:val="clear" w:color="auto" w:fill="D0D0D0"/>
          <w:vAlign w:val="center"/>
        </w:tcPr>
        <w:p w14:paraId="0EF170C4" w14:textId="77777777" w:rsidR="000D4A77" w:rsidRPr="00CF2BE0" w:rsidRDefault="000D4A77" w:rsidP="004923B3">
          <w:pPr>
            <w:pStyle w:val="RevisionHistoryHeading"/>
          </w:pPr>
          <w:r w:rsidRPr="00CF2BE0">
            <w:t>Reviewer</w:t>
          </w:r>
        </w:p>
      </w:tc>
      <w:tc>
        <w:tcPr>
          <w:tcW w:w="687" w:type="pct"/>
          <w:shd w:val="clear" w:color="auto" w:fill="D0D0D0"/>
          <w:vAlign w:val="center"/>
        </w:tcPr>
        <w:p w14:paraId="5F7FC96C" w14:textId="77777777" w:rsidR="000D4A77" w:rsidRPr="00CF2BE0" w:rsidRDefault="000D4A77" w:rsidP="004923B3">
          <w:pPr>
            <w:pStyle w:val="RevisionHistoryHeading"/>
          </w:pPr>
          <w:r w:rsidRPr="00CF2BE0">
            <w:t>Approver</w:t>
          </w:r>
        </w:p>
      </w:tc>
      <w:tc>
        <w:tcPr>
          <w:tcW w:w="542" w:type="pct"/>
          <w:shd w:val="clear" w:color="auto" w:fill="D0D0D0"/>
          <w:vAlign w:val="center"/>
        </w:tcPr>
        <w:p w14:paraId="445F133E" w14:textId="77777777" w:rsidR="000D4A77" w:rsidRPr="00CF2BE0" w:rsidRDefault="000D4A77" w:rsidP="004923B3">
          <w:pPr>
            <w:pStyle w:val="RevisionHistoryHeading"/>
          </w:pPr>
          <w:r>
            <w:t>Effective</w:t>
          </w:r>
          <w:r w:rsidRPr="00CF2BE0">
            <w:t xml:space="preserve"> Date</w:t>
          </w:r>
        </w:p>
      </w:tc>
    </w:tr>
    <w:tr w:rsidR="000D4A77" w:rsidRPr="00CE7A9D" w14:paraId="5041F7F6" w14:textId="77777777" w:rsidTr="00B00623">
      <w:trPr>
        <w:jc w:val="center"/>
      </w:trPr>
      <w:tc>
        <w:tcPr>
          <w:tcW w:w="5000" w:type="pct"/>
          <w:gridSpan w:val="6"/>
          <w:shd w:val="clear" w:color="auto" w:fill="D0D0D0"/>
          <w:vAlign w:val="center"/>
        </w:tcPr>
        <w:p w14:paraId="4A022B3F" w14:textId="77777777" w:rsidR="000D4A77" w:rsidRPr="0059667A" w:rsidRDefault="000D4A77" w:rsidP="004923B3">
          <w:pPr>
            <w:pStyle w:val="RevisionHistoryHeading"/>
          </w:pPr>
          <w:r w:rsidRPr="0059667A">
            <w:t>Current Revision</w:t>
          </w:r>
        </w:p>
      </w:tc>
    </w:tr>
    <w:tr w:rsidR="000D4A77" w:rsidRPr="00CE7A9D" w14:paraId="231B170E" w14:textId="77777777" w:rsidTr="00BE2BC9">
      <w:trPr>
        <w:jc w:val="center"/>
      </w:trPr>
      <w:tc>
        <w:tcPr>
          <w:tcW w:w="290" w:type="pct"/>
          <w:tcBorders>
            <w:bottom w:val="single" w:sz="4" w:space="0" w:color="808080"/>
          </w:tcBorders>
          <w:vAlign w:val="center"/>
        </w:tcPr>
        <w:p w14:paraId="0DD27DAC" w14:textId="299A3AD7" w:rsidR="000D4A77" w:rsidRPr="00CF2BE0" w:rsidRDefault="00000000" w:rsidP="00211DA2">
          <w:pPr>
            <w:pStyle w:val="RevisionHistoryTextCenter"/>
            <w:rPr>
              <w:rFonts w:eastAsia="Calibri"/>
            </w:rPr>
          </w:pPr>
          <w:sdt>
            <w:sdtPr>
              <w:alias w:val="Revision Number"/>
              <w:tag w:val="revisionNumber"/>
              <w:id w:val="352001537"/>
              <w:dataBinding w:prefixMappings="xmlns:ns0='http://schemas.microsoft.com/office/2006/metadata/properties' xmlns:ns1='http://www.w3.org/2001/XMLSchema-instance' xmlns:ns2='0400bd75-c677-47e7-a82d-30db8f48b891' xmlns:ns3='19bf99e5-9580-4f3c-9a64-bb9909056da7' xmlns:ns4='http://schemas.microsoft.com/office/infopath/2007/PartnerControls' xmlns:ns5='http://schemas.microsoft.com/sharepoint/v3' xmlns:ns6='c7dc3b85-28ab-4eb5-bcd4-d492c57acd86' xmlns:ns7='2d4c8a05-d980-42c8-8a5c-976274f4c057' " w:xpath="/ns0:properties[1]/documentManagement[1]/ns2:revisionNumber[1]" w:storeItemID="{7BDDEAB8-1562-4C2E-A516-B05E10E0FDD9}"/>
              <w:text/>
            </w:sdtPr>
            <w:sdtContent>
              <w:r w:rsidR="00C85C56">
                <w:t>A</w:t>
              </w:r>
            </w:sdtContent>
          </w:sdt>
        </w:p>
      </w:tc>
      <w:tc>
        <w:tcPr>
          <w:tcW w:w="331" w:type="pct"/>
          <w:tcBorders>
            <w:bottom w:val="single" w:sz="4" w:space="0" w:color="808080"/>
          </w:tcBorders>
          <w:tcMar>
            <w:left w:w="28" w:type="dxa"/>
            <w:right w:w="28" w:type="dxa"/>
          </w:tcMar>
          <w:vAlign w:val="center"/>
        </w:tcPr>
        <w:p w14:paraId="5F2BF923" w14:textId="6BAFC65B" w:rsidR="000D4A77" w:rsidRPr="00CF2BE0" w:rsidRDefault="00BB5FCC" w:rsidP="004923B3">
          <w:pPr>
            <w:pStyle w:val="RevisionHistoryTextCenter"/>
            <w:rPr>
              <w:rFonts w:eastAsia="Calibri"/>
            </w:rPr>
          </w:pPr>
          <w:r>
            <w:rPr>
              <w:rFonts w:eastAsia="Calibri"/>
            </w:rPr>
            <w:t>--</w:t>
          </w:r>
        </w:p>
      </w:tc>
      <w:tc>
        <w:tcPr>
          <w:tcW w:w="2463" w:type="pct"/>
          <w:tcBorders>
            <w:bottom w:val="single" w:sz="4" w:space="0" w:color="808080"/>
          </w:tcBorders>
          <w:vAlign w:val="center"/>
        </w:tcPr>
        <w:p w14:paraId="4CB32003" w14:textId="77777777" w:rsidR="000D4A77" w:rsidRDefault="00BB5FCC" w:rsidP="00DC037C">
          <w:pPr>
            <w:pStyle w:val="RevisionHistoryTextLeft"/>
            <w:rPr>
              <w:rFonts w:eastAsia="Calibri"/>
            </w:rPr>
          </w:pPr>
          <w:r>
            <w:rPr>
              <w:rFonts w:eastAsia="Calibri"/>
            </w:rPr>
            <w:t>Initial Release</w:t>
          </w:r>
        </w:p>
        <w:p w14:paraId="3501A2C2" w14:textId="7B6D6F6D" w:rsidR="004B517E" w:rsidRPr="000262B2" w:rsidRDefault="004B517E" w:rsidP="00DC037C">
          <w:pPr>
            <w:pStyle w:val="RevisionHistoryTextLeft"/>
            <w:rPr>
              <w:rFonts w:eastAsia="Calibri"/>
            </w:rPr>
          </w:pPr>
          <w:r>
            <w:rPr>
              <w:rFonts w:eastAsia="Calibri"/>
            </w:rPr>
            <w:t>Dec 2022 – removal of hyperlinks; general formatting updates</w:t>
          </w:r>
        </w:p>
      </w:tc>
      <w:sdt>
        <w:sdtPr>
          <w:alias w:val="Primary Reviewer"/>
          <w:tag w:val="primaryReviewer"/>
          <w:id w:val="1065689057"/>
          <w:lock w:val="contentLocked"/>
          <w:dataBinding w:prefixMappings="xmlns:ns0='http://schemas.microsoft.com/office/2006/metadata/properties' xmlns:ns1='http://www.w3.org/2001/XMLSchema-instance' xmlns:ns2='0400bd75-c677-47e7-a82d-30db8f48b891' xmlns:ns3='c7dc3b85-28ab-4eb5-bcd4-d492c57acd86' xmlns:ns4='2d4c8a05-d980-42c8-8a5c-976274f4c057' xmlns:ns5='http://schemas.microsoft.com/office/infopath/2007/PartnerControls' xmlns:ns6='19bf99e5-9580-4f3c-9a64-bb9909056da7' xmlns:ns7='http://schemas.microsoft.com/sharepoint/v3' " w:xpath="/ns0:properties[1]/documentManagement[1]/ns2:primaryReviewer[1]/ns2:UserInfo[1]/ns2:DisplayName[1]" w:storeItemID="{7BDDEAB8-1562-4C2E-A516-B05E10E0FDD9}"/>
          <w:text/>
        </w:sdtPr>
        <w:sdtContent>
          <w:tc>
            <w:tcPr>
              <w:tcW w:w="687" w:type="pct"/>
              <w:tcBorders>
                <w:bottom w:val="single" w:sz="4" w:space="0" w:color="808080"/>
              </w:tcBorders>
              <w:vAlign w:val="center"/>
            </w:tcPr>
            <w:p w14:paraId="1ACDCDA9" w14:textId="7F7EF5AA" w:rsidR="000D4A77" w:rsidRPr="00CE7A9D" w:rsidRDefault="00DC037C" w:rsidP="004923B3">
              <w:pPr>
                <w:pStyle w:val="RevisionHistoryTextCenter"/>
                <w:rPr>
                  <w:rFonts w:eastAsia="Calibri"/>
                  <w:kern w:val="0"/>
                </w:rPr>
              </w:pPr>
              <w:r>
                <w:t>Perry, Ronald</w:t>
              </w:r>
            </w:p>
          </w:tc>
        </w:sdtContent>
      </w:sdt>
      <w:sdt>
        <w:sdtPr>
          <w:alias w:val="Primary Approver"/>
          <w:tag w:val="primaryApprover"/>
          <w:id w:val="1346893930"/>
          <w:lock w:val="contentLocked"/>
          <w:dataBinding w:prefixMappings="xmlns:ns0='http://schemas.microsoft.com/office/2006/metadata/properties' xmlns:ns1='http://www.w3.org/2001/XMLSchema-instance' xmlns:ns2='0400bd75-c677-47e7-a82d-30db8f48b891' xmlns:ns3='c7dc3b85-28ab-4eb5-bcd4-d492c57acd86' xmlns:ns4='2d4c8a05-d980-42c8-8a5c-976274f4c057' xmlns:ns5='http://schemas.microsoft.com/office/infopath/2007/PartnerControls' xmlns:ns6='19bf99e5-9580-4f3c-9a64-bb9909056da7' xmlns:ns7='http://schemas.microsoft.com/sharepoint/v3' " w:xpath="/ns0:properties[1]/documentManagement[1]/ns2:primaryApprover[1]/ns2:UserInfo[1]/ns2:DisplayName[1]" w:storeItemID="{7BDDEAB8-1562-4C2E-A516-B05E10E0FDD9}"/>
          <w:text/>
        </w:sdtPr>
        <w:sdtContent>
          <w:tc>
            <w:tcPr>
              <w:tcW w:w="687" w:type="pct"/>
              <w:tcBorders>
                <w:bottom w:val="single" w:sz="4" w:space="0" w:color="808080"/>
              </w:tcBorders>
              <w:vAlign w:val="center"/>
            </w:tcPr>
            <w:p w14:paraId="6457966C" w14:textId="6753BB02" w:rsidR="000D4A77" w:rsidRPr="00CE7A9D" w:rsidRDefault="00DC037C" w:rsidP="004923B3">
              <w:pPr>
                <w:pStyle w:val="RevisionHistoryTextCenter"/>
                <w:rPr>
                  <w:rFonts w:eastAsia="Calibri"/>
                  <w:kern w:val="0"/>
                </w:rPr>
              </w:pPr>
              <w:r>
                <w:t>Haynes, Kristi N</w:t>
              </w:r>
            </w:p>
          </w:tc>
        </w:sdtContent>
      </w:sdt>
      <w:tc>
        <w:tcPr>
          <w:tcW w:w="542" w:type="pct"/>
          <w:tcBorders>
            <w:bottom w:val="single" w:sz="4" w:space="0" w:color="808080"/>
          </w:tcBorders>
          <w:vAlign w:val="center"/>
        </w:tcPr>
        <w:p w14:paraId="0F3298C3" w14:textId="0ECD7021" w:rsidR="000D4A77" w:rsidRPr="00CE7A9D" w:rsidRDefault="00000000" w:rsidP="00DC037C">
          <w:pPr>
            <w:pStyle w:val="RevisionHistoryTextCenter"/>
            <w:rPr>
              <w:rFonts w:eastAsia="Calibri"/>
              <w:kern w:val="0"/>
            </w:rPr>
          </w:pPr>
          <w:sdt>
            <w:sdtPr>
              <w:alias w:val="Effective Date"/>
              <w:tag w:val="entEffectiveDate"/>
              <w:id w:val="1949507979"/>
              <w:dataBinding w:prefixMappings="xmlns:ns0='http://schemas.microsoft.com/office/2006/metadata/properties' xmlns:ns1='http://www.w3.org/2001/XMLSchema-instance' xmlns:ns2='0400bd75-c677-47e7-a82d-30db8f48b891' xmlns:ns3='19bf99e5-9580-4f3c-9a64-bb9909056da7' xmlns:ns4='http://schemas.microsoft.com/office/infopath/2007/PartnerControls' xmlns:ns5='http://schemas.microsoft.com/sharepoint/v3' xmlns:ns6='c7dc3b85-28ab-4eb5-bcd4-d492c57acd86' xmlns:ns7='2d4c8a05-d980-42c8-8a5c-976274f4c057' " w:xpath="/ns0:properties[1]/documentManagement[1]/ns3:entEffectiveDate[1]" w:storeItemID="{7BDDEAB8-1562-4C2E-A516-B05E10E0FDD9}"/>
              <w:date w:fullDate="2021-06-10T05:00:00Z">
                <w:dateFormat w:val="d MMM yyyy"/>
                <w:lid w:val="en-US"/>
                <w:storeMappedDataAs w:val="dateTime"/>
                <w:calendar w:val="gregorian"/>
              </w:date>
            </w:sdtPr>
            <w:sdtContent>
              <w:r w:rsidR="00D7381E">
                <w:t>10 Jun 2021</w:t>
              </w:r>
            </w:sdtContent>
          </w:sdt>
        </w:p>
      </w:tc>
    </w:tr>
    <w:tr w:rsidR="000D4A77" w:rsidRPr="00CE7A9D" w14:paraId="5EB3A6D3" w14:textId="77777777" w:rsidTr="00B00623">
      <w:trPr>
        <w:jc w:val="center"/>
      </w:trPr>
      <w:tc>
        <w:tcPr>
          <w:tcW w:w="5000" w:type="pct"/>
          <w:gridSpan w:val="6"/>
          <w:shd w:val="clear" w:color="auto" w:fill="D0D0D0"/>
          <w:vAlign w:val="center"/>
        </w:tcPr>
        <w:p w14:paraId="61503FFD" w14:textId="77777777" w:rsidR="000D4A77" w:rsidRPr="0059667A" w:rsidRDefault="000D4A77" w:rsidP="004923B3">
          <w:pPr>
            <w:pStyle w:val="RevisionHistoryHeading"/>
            <w:rPr>
              <w:rFonts w:eastAsia="Calibri"/>
              <w:kern w:val="0"/>
            </w:rPr>
          </w:pPr>
          <w:r>
            <w:t xml:space="preserve">Three </w:t>
          </w:r>
          <w:r w:rsidRPr="0059667A">
            <w:t>Previous Revisions</w:t>
          </w:r>
        </w:p>
      </w:tc>
    </w:tr>
    <w:tr w:rsidR="00211DA2" w:rsidRPr="00CE7A9D" w14:paraId="7A34A7F2" w14:textId="77777777" w:rsidTr="00BE2BC9">
      <w:trPr>
        <w:jc w:val="center"/>
      </w:trPr>
      <w:tc>
        <w:tcPr>
          <w:tcW w:w="290" w:type="pct"/>
          <w:tcBorders>
            <w:bottom w:val="single" w:sz="4" w:space="0" w:color="808080"/>
          </w:tcBorders>
          <w:vAlign w:val="center"/>
        </w:tcPr>
        <w:p w14:paraId="2D13C54B" w14:textId="1F653D93" w:rsidR="00211DA2" w:rsidRPr="00547A3A" w:rsidRDefault="00211DA2" w:rsidP="00211DA2">
          <w:pPr>
            <w:pStyle w:val="RevisionHistoryTextCenter"/>
            <w:rPr>
              <w:rFonts w:eastAsia="Calibri"/>
            </w:rPr>
          </w:pPr>
        </w:p>
      </w:tc>
      <w:tc>
        <w:tcPr>
          <w:tcW w:w="331" w:type="pct"/>
          <w:tcBorders>
            <w:bottom w:val="single" w:sz="4" w:space="0" w:color="808080"/>
          </w:tcBorders>
          <w:tcMar>
            <w:left w:w="28" w:type="dxa"/>
            <w:right w:w="28" w:type="dxa"/>
          </w:tcMar>
          <w:vAlign w:val="center"/>
        </w:tcPr>
        <w:p w14:paraId="6A84A383" w14:textId="53EBFD67" w:rsidR="00211DA2" w:rsidRPr="00CF2BE0" w:rsidRDefault="00211DA2" w:rsidP="00211DA2">
          <w:pPr>
            <w:pStyle w:val="RevisionHistoryTextCenter"/>
            <w:rPr>
              <w:rFonts w:eastAsia="Calibri"/>
            </w:rPr>
          </w:pPr>
        </w:p>
      </w:tc>
      <w:tc>
        <w:tcPr>
          <w:tcW w:w="2463" w:type="pct"/>
          <w:tcBorders>
            <w:bottom w:val="single" w:sz="4" w:space="0" w:color="808080"/>
          </w:tcBorders>
          <w:vAlign w:val="center"/>
        </w:tcPr>
        <w:p w14:paraId="7D81CD8D" w14:textId="37690B87" w:rsidR="00211DA2" w:rsidRPr="00CF2BE0" w:rsidRDefault="00211DA2" w:rsidP="00211DA2">
          <w:pPr>
            <w:pStyle w:val="RevisionHistoryTextLeft"/>
            <w:rPr>
              <w:rFonts w:eastAsia="Calibri"/>
            </w:rPr>
          </w:pPr>
        </w:p>
      </w:tc>
      <w:tc>
        <w:tcPr>
          <w:tcW w:w="687" w:type="pct"/>
          <w:tcBorders>
            <w:bottom w:val="single" w:sz="4" w:space="0" w:color="808080"/>
          </w:tcBorders>
          <w:vAlign w:val="center"/>
        </w:tcPr>
        <w:p w14:paraId="77B788D0" w14:textId="3A85BB23" w:rsidR="00211DA2" w:rsidRPr="00CE7A9D" w:rsidRDefault="00211DA2" w:rsidP="00211DA2">
          <w:pPr>
            <w:pStyle w:val="RevisionHistoryTextCenter"/>
            <w:rPr>
              <w:rFonts w:eastAsia="Calibri"/>
              <w:kern w:val="0"/>
            </w:rPr>
          </w:pPr>
        </w:p>
      </w:tc>
      <w:tc>
        <w:tcPr>
          <w:tcW w:w="687" w:type="pct"/>
          <w:tcBorders>
            <w:bottom w:val="single" w:sz="4" w:space="0" w:color="808080"/>
          </w:tcBorders>
          <w:vAlign w:val="center"/>
        </w:tcPr>
        <w:p w14:paraId="570897A9" w14:textId="6184B0F6" w:rsidR="00211DA2" w:rsidRPr="00CE7A9D" w:rsidRDefault="00211DA2" w:rsidP="00211DA2">
          <w:pPr>
            <w:pStyle w:val="RevisionHistoryTextCenter"/>
            <w:rPr>
              <w:rFonts w:eastAsia="Calibri"/>
              <w:kern w:val="0"/>
            </w:rPr>
          </w:pPr>
        </w:p>
      </w:tc>
      <w:tc>
        <w:tcPr>
          <w:tcW w:w="542" w:type="pct"/>
          <w:tcBorders>
            <w:bottom w:val="single" w:sz="4" w:space="0" w:color="808080"/>
          </w:tcBorders>
          <w:vAlign w:val="center"/>
        </w:tcPr>
        <w:p w14:paraId="7FAF1139" w14:textId="071591BD" w:rsidR="00211DA2" w:rsidRPr="00CE7A9D" w:rsidRDefault="00211DA2" w:rsidP="00211DA2">
          <w:pPr>
            <w:pStyle w:val="RevisionHistoryTextCenter"/>
            <w:rPr>
              <w:rFonts w:eastAsia="Calibri"/>
              <w:kern w:val="0"/>
            </w:rPr>
          </w:pPr>
        </w:p>
      </w:tc>
    </w:tr>
    <w:tr w:rsidR="00211DA2" w:rsidRPr="00CE7A9D" w14:paraId="35090D1D" w14:textId="77777777" w:rsidTr="00BE2BC9">
      <w:trPr>
        <w:jc w:val="center"/>
      </w:trPr>
      <w:tc>
        <w:tcPr>
          <w:tcW w:w="290" w:type="pct"/>
          <w:tcBorders>
            <w:bottom w:val="single" w:sz="4" w:space="0" w:color="808080"/>
          </w:tcBorders>
          <w:vAlign w:val="center"/>
        </w:tcPr>
        <w:p w14:paraId="511BF303" w14:textId="4317A7D5" w:rsidR="00211DA2" w:rsidRPr="00547A3A" w:rsidRDefault="00211DA2" w:rsidP="00211DA2">
          <w:pPr>
            <w:pStyle w:val="RevisionHistoryTextCenter"/>
            <w:rPr>
              <w:rFonts w:eastAsia="Calibri"/>
            </w:rPr>
          </w:pPr>
        </w:p>
      </w:tc>
      <w:tc>
        <w:tcPr>
          <w:tcW w:w="331" w:type="pct"/>
          <w:tcBorders>
            <w:bottom w:val="single" w:sz="4" w:space="0" w:color="808080"/>
          </w:tcBorders>
          <w:tcMar>
            <w:left w:w="28" w:type="dxa"/>
            <w:right w:w="28" w:type="dxa"/>
          </w:tcMar>
          <w:vAlign w:val="center"/>
        </w:tcPr>
        <w:p w14:paraId="38469CEC" w14:textId="5E216B21" w:rsidR="00211DA2" w:rsidRPr="00CF2BE0" w:rsidRDefault="00211DA2" w:rsidP="00211DA2">
          <w:pPr>
            <w:pStyle w:val="RevisionHistoryTextCenter"/>
            <w:rPr>
              <w:rFonts w:eastAsia="Calibri"/>
            </w:rPr>
          </w:pPr>
        </w:p>
      </w:tc>
      <w:tc>
        <w:tcPr>
          <w:tcW w:w="2463" w:type="pct"/>
          <w:tcBorders>
            <w:bottom w:val="single" w:sz="4" w:space="0" w:color="808080"/>
          </w:tcBorders>
          <w:vAlign w:val="center"/>
        </w:tcPr>
        <w:p w14:paraId="07FED39E" w14:textId="7B49ED4C" w:rsidR="00211DA2" w:rsidRPr="00CF2BE0" w:rsidRDefault="00211DA2" w:rsidP="00211DA2">
          <w:pPr>
            <w:pStyle w:val="RevisionHistoryTextLeft"/>
            <w:rPr>
              <w:rFonts w:eastAsia="Calibri"/>
            </w:rPr>
          </w:pPr>
        </w:p>
      </w:tc>
      <w:tc>
        <w:tcPr>
          <w:tcW w:w="687" w:type="pct"/>
          <w:tcBorders>
            <w:bottom w:val="single" w:sz="4" w:space="0" w:color="808080"/>
          </w:tcBorders>
          <w:vAlign w:val="center"/>
        </w:tcPr>
        <w:p w14:paraId="56090B9F" w14:textId="78D41581" w:rsidR="00211DA2" w:rsidRPr="00CE7A9D" w:rsidRDefault="00211DA2" w:rsidP="00211DA2">
          <w:pPr>
            <w:pStyle w:val="RevisionHistoryTextCenter"/>
            <w:rPr>
              <w:rFonts w:eastAsia="Calibri"/>
              <w:kern w:val="0"/>
            </w:rPr>
          </w:pPr>
        </w:p>
      </w:tc>
      <w:tc>
        <w:tcPr>
          <w:tcW w:w="687" w:type="pct"/>
          <w:tcBorders>
            <w:bottom w:val="single" w:sz="4" w:space="0" w:color="808080"/>
          </w:tcBorders>
          <w:vAlign w:val="center"/>
        </w:tcPr>
        <w:p w14:paraId="340FA795" w14:textId="072A3230" w:rsidR="00211DA2" w:rsidRPr="00CE7A9D" w:rsidRDefault="00211DA2" w:rsidP="00211DA2">
          <w:pPr>
            <w:pStyle w:val="RevisionHistoryTextCenter"/>
            <w:rPr>
              <w:rFonts w:eastAsia="Calibri"/>
              <w:kern w:val="0"/>
            </w:rPr>
          </w:pPr>
        </w:p>
      </w:tc>
      <w:tc>
        <w:tcPr>
          <w:tcW w:w="542" w:type="pct"/>
          <w:tcBorders>
            <w:bottom w:val="single" w:sz="4" w:space="0" w:color="808080"/>
          </w:tcBorders>
          <w:vAlign w:val="center"/>
        </w:tcPr>
        <w:p w14:paraId="579CCA48" w14:textId="09F7EC20" w:rsidR="00211DA2" w:rsidRPr="00CE7A9D" w:rsidRDefault="00211DA2" w:rsidP="00211DA2">
          <w:pPr>
            <w:pStyle w:val="RevisionHistoryTextCenter"/>
            <w:rPr>
              <w:rFonts w:eastAsia="Calibri"/>
              <w:kern w:val="0"/>
            </w:rPr>
          </w:pPr>
        </w:p>
      </w:tc>
    </w:tr>
    <w:tr w:rsidR="00211DA2" w:rsidRPr="00CE7A9D" w14:paraId="2DD88805" w14:textId="77777777" w:rsidTr="0043631F">
      <w:trPr>
        <w:jc w:val="center"/>
      </w:trPr>
      <w:tc>
        <w:tcPr>
          <w:tcW w:w="290" w:type="pct"/>
          <w:vAlign w:val="center"/>
        </w:tcPr>
        <w:p w14:paraId="3748ED06" w14:textId="6C2140F9" w:rsidR="00211DA2" w:rsidRPr="00547A3A" w:rsidRDefault="00211DA2" w:rsidP="00211DA2">
          <w:pPr>
            <w:pStyle w:val="RevisionHistoryTextCenter"/>
            <w:rPr>
              <w:rFonts w:eastAsia="Calibri"/>
            </w:rPr>
          </w:pPr>
        </w:p>
      </w:tc>
      <w:tc>
        <w:tcPr>
          <w:tcW w:w="331" w:type="pct"/>
          <w:tcMar>
            <w:left w:w="28" w:type="dxa"/>
            <w:right w:w="28" w:type="dxa"/>
          </w:tcMar>
          <w:vAlign w:val="center"/>
        </w:tcPr>
        <w:p w14:paraId="03B9D0B5" w14:textId="6A1CC0E7" w:rsidR="00211DA2" w:rsidRPr="00CF2BE0" w:rsidRDefault="00211DA2" w:rsidP="00211DA2">
          <w:pPr>
            <w:pStyle w:val="RevisionHistoryTextCenter"/>
            <w:rPr>
              <w:rFonts w:eastAsia="Calibri"/>
            </w:rPr>
          </w:pPr>
        </w:p>
      </w:tc>
      <w:tc>
        <w:tcPr>
          <w:tcW w:w="2463" w:type="pct"/>
          <w:vAlign w:val="center"/>
        </w:tcPr>
        <w:p w14:paraId="0A8854D9" w14:textId="07C34AE4" w:rsidR="00211DA2" w:rsidRPr="00CF2BE0" w:rsidRDefault="00211DA2" w:rsidP="00211DA2">
          <w:pPr>
            <w:pStyle w:val="RevisionHistoryTextLeft"/>
            <w:rPr>
              <w:rFonts w:eastAsia="Calibri"/>
            </w:rPr>
          </w:pPr>
        </w:p>
      </w:tc>
      <w:tc>
        <w:tcPr>
          <w:tcW w:w="687" w:type="pct"/>
          <w:vAlign w:val="center"/>
        </w:tcPr>
        <w:p w14:paraId="2B2BB8F0" w14:textId="5BE8A9B4" w:rsidR="00211DA2" w:rsidRPr="00CE7A9D" w:rsidRDefault="00211DA2" w:rsidP="00211DA2">
          <w:pPr>
            <w:pStyle w:val="RevisionHistoryTextCenter"/>
            <w:rPr>
              <w:rFonts w:eastAsia="Calibri"/>
              <w:kern w:val="0"/>
            </w:rPr>
          </w:pPr>
        </w:p>
      </w:tc>
      <w:tc>
        <w:tcPr>
          <w:tcW w:w="687" w:type="pct"/>
          <w:vAlign w:val="center"/>
        </w:tcPr>
        <w:p w14:paraId="47629A31" w14:textId="59B3A5B3" w:rsidR="00211DA2" w:rsidRPr="00CE7A9D" w:rsidRDefault="00211DA2" w:rsidP="00211DA2">
          <w:pPr>
            <w:pStyle w:val="RevisionHistoryTextCenter"/>
            <w:rPr>
              <w:rFonts w:eastAsia="Calibri"/>
              <w:kern w:val="0"/>
            </w:rPr>
          </w:pPr>
        </w:p>
      </w:tc>
      <w:tc>
        <w:tcPr>
          <w:tcW w:w="542" w:type="pct"/>
          <w:vAlign w:val="center"/>
        </w:tcPr>
        <w:p w14:paraId="2CC21CD3" w14:textId="7D8E5DDB" w:rsidR="00211DA2" w:rsidRPr="00CE7A9D" w:rsidRDefault="00211DA2" w:rsidP="00211DA2">
          <w:pPr>
            <w:pStyle w:val="RevisionHistoryTextCenter"/>
            <w:rPr>
              <w:rFonts w:eastAsia="Calibri"/>
              <w:kern w:val="0"/>
            </w:rPr>
          </w:pPr>
        </w:p>
      </w:tc>
    </w:tr>
  </w:tbl>
  <w:p w14:paraId="66E6F896" w14:textId="318A2B8D" w:rsidR="000D4A77" w:rsidRPr="00504E16" w:rsidRDefault="000D4A77" w:rsidP="008B54C1">
    <w:pPr>
      <w:pStyle w:val="Space"/>
    </w:pPr>
    <w:r>
      <w:fldChar w:fldCharType="begin"/>
    </w:r>
    <w:r w:rsidRPr="00504E16">
      <w:instrText xml:space="preserve"> FILENAME  \p  \* MERGEFORMAT </w:instrText>
    </w:r>
    <w:r>
      <w:fldChar w:fldCharType="separate"/>
    </w:r>
    <w:r w:rsidR="00D7381E" w:rsidRPr="00504E16">
      <w:rPr>
        <w:noProof/>
      </w:rPr>
      <w:t>https://dms.bakerhughes.com/sites/hr/workArea/102133/HR-GLB-En-102133.docx</w:t>
    </w:r>
    <w:r>
      <w:fldChar w:fldCharType="end"/>
    </w:r>
    <w:r w:rsidRPr="0012424E">
      <w:ptab w:relativeTo="margin" w:alignment="right" w:leader="none"/>
    </w:r>
    <w:r>
      <w:rPr>
        <w:lang w:val="de-DE"/>
      </w:rPr>
      <w:fldChar w:fldCharType="begin"/>
    </w:r>
    <w:r w:rsidRPr="00504E16">
      <w:instrText xml:space="preserve"> DOCPROPERTY  "Document number"  \* MERGEFORMAT </w:instrText>
    </w:r>
    <w:r>
      <w:rPr>
        <w:lang w:val="de-DE"/>
      </w:rPr>
      <w:fldChar w:fldCharType="separate"/>
    </w:r>
    <w:r w:rsidR="00014AF2" w:rsidRPr="00504E16">
      <w:t>MA-GLB-En-100030</w:t>
    </w:r>
    <w:r>
      <w:rPr>
        <w:lang w:val="de-DE"/>
      </w:rPr>
      <w:fldChar w:fldCharType="end"/>
    </w:r>
    <w:r w:rsidRPr="00504E16">
      <w:t xml:space="preserve">_BKR Rev. </w:t>
    </w:r>
    <w:r>
      <w:rPr>
        <w:lang w:val="de-DE"/>
      </w:rPr>
      <w:fldChar w:fldCharType="begin"/>
    </w:r>
    <w:r w:rsidRPr="00504E16">
      <w:instrText xml:space="preserve"> DOCPROPERTY  TemplateRevNo  \* MERGEFORMAT </w:instrText>
    </w:r>
    <w:r>
      <w:rPr>
        <w:lang w:val="de-DE"/>
      </w:rPr>
      <w:fldChar w:fldCharType="separate"/>
    </w:r>
    <w:r w:rsidR="00014AF2" w:rsidRPr="00504E16">
      <w:t>K</w:t>
    </w:r>
    <w:r>
      <w:rPr>
        <w:lang w:val="de-DE"/>
      </w:rPr>
      <w:fldChar w:fldCharType="end"/>
    </w:r>
  </w:p>
  <w:p w14:paraId="45DB8B5A" w14:textId="77F9A3A9" w:rsidR="006E73D6" w:rsidRDefault="00AD29D7" w:rsidP="000D4A77">
    <w:pPr>
      <w:pStyle w:val="Footer1Copyright"/>
    </w:pPr>
    <w:r>
      <w:t>Copyright 202</w:t>
    </w:r>
    <w:r w:rsidR="00BB5FCC">
      <w:t>1</w:t>
    </w:r>
    <w:r w:rsidR="006E73D6" w:rsidRPr="006E73D6">
      <w:t xml:space="preserve"> Baker Hughes Company. (Unpublished Work) All rights reserved. The information contained in this document is confidential and proprietary property of Baker Hughes and its affiliates. It is to be used only for the benefit of Baker Hughes and may not be distributed, transmitted, reproduced, altered, or used for any other purpose without the express written consent of Baker Hughes.</w:t>
    </w:r>
  </w:p>
  <w:p w14:paraId="127DD503" w14:textId="06C22D47" w:rsidR="00374165" w:rsidRPr="008A003A" w:rsidRDefault="000D4A77" w:rsidP="008B54C1">
    <w:pPr>
      <w:pStyle w:val="FooterPg1"/>
      <w:rPr>
        <w:b/>
      </w:rPr>
    </w:pPr>
    <w:r>
      <w:t>U</w:t>
    </w:r>
    <w:r w:rsidRPr="00797998">
      <w:t xml:space="preserve">ncontrolled when printed or transmitted </w:t>
    </w:r>
    <w:r w:rsidRPr="00E427D4">
      <w:t>electronically</w:t>
    </w:r>
    <w:r w:rsidRPr="00E427D4">
      <w:ptab w:relativeTo="indent" w:alignment="center" w:leader="none"/>
    </w:r>
    <w:r w:rsidRPr="00E427D4">
      <w:t xml:space="preserve">Page </w:t>
    </w:r>
    <w:r w:rsidRPr="00E76C56">
      <w:fldChar w:fldCharType="begin"/>
    </w:r>
    <w:r w:rsidRPr="00E76C56">
      <w:instrText xml:space="preserve"> PAGE   \* MERGEFORMAT </w:instrText>
    </w:r>
    <w:r w:rsidRPr="00E76C56">
      <w:fldChar w:fldCharType="separate"/>
    </w:r>
    <w:r w:rsidR="008C37AE">
      <w:t>1</w:t>
    </w:r>
    <w:r w:rsidRPr="00E76C56">
      <w:fldChar w:fldCharType="end"/>
    </w:r>
    <w:r w:rsidRPr="00E427D4">
      <w:t xml:space="preserve"> of </w:t>
    </w:r>
    <w:fldSimple w:instr=" NUMPAGES   \* MERGEFORMAT ">
      <w:r w:rsidR="008C37AE">
        <w:t>3</w:t>
      </w:r>
    </w:fldSimple>
    <w:r w:rsidRPr="00E427D4">
      <w:ptab w:relativeTo="indent" w:alignment="right" w:leader="none"/>
    </w:r>
    <w:r w:rsidRPr="00E427D4">
      <w:t>Baker</w:t>
    </w:r>
    <w:r w:rsidRPr="008A003A">
      <w:t xml:space="preserve"> Hughes – </w:t>
    </w:r>
    <w:r>
      <w:t>Co</w:t>
    </w:r>
    <w:r w:rsidRPr="008A003A">
      <w:t>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C00DD" w14:textId="77777777" w:rsidR="00986E65" w:rsidRDefault="00986E65">
      <w:r>
        <w:separator/>
      </w:r>
    </w:p>
  </w:footnote>
  <w:footnote w:type="continuationSeparator" w:id="0">
    <w:p w14:paraId="1AA8BD94" w14:textId="77777777" w:rsidR="00986E65" w:rsidRDefault="00986E65" w:rsidP="0088502A">
      <w:r>
        <w:continuationSeparator/>
      </w:r>
    </w:p>
    <w:p w14:paraId="567D84FF" w14:textId="77777777" w:rsidR="00986E65" w:rsidRDefault="00986E65"/>
    <w:p w14:paraId="28640740" w14:textId="77777777" w:rsidR="00986E65" w:rsidRDefault="00986E65"/>
    <w:p w14:paraId="2076E936" w14:textId="77777777" w:rsidR="00986E65" w:rsidRDefault="00986E65"/>
    <w:p w14:paraId="0CDD709F" w14:textId="77777777" w:rsidR="00986E65" w:rsidRDefault="00986E65"/>
    <w:p w14:paraId="2636397D" w14:textId="77777777" w:rsidR="00986E65" w:rsidRDefault="00986E65"/>
  </w:footnote>
  <w:footnote w:type="continuationNotice" w:id="1">
    <w:p w14:paraId="30F15D7D" w14:textId="77777777" w:rsidR="00986E65" w:rsidRDefault="00986E65">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F471" w14:textId="76AD5162" w:rsidR="00374165" w:rsidRDefault="00374165">
    <w:pPr>
      <w:pStyle w:val="Header"/>
    </w:pPr>
  </w:p>
  <w:p w14:paraId="56475822" w14:textId="77777777" w:rsidR="00374165" w:rsidRDefault="00374165"/>
  <w:p w14:paraId="0A0CFC54" w14:textId="77777777" w:rsidR="00374165" w:rsidRDefault="00374165"/>
  <w:p w14:paraId="2F38CC2D" w14:textId="77777777" w:rsidR="00374165" w:rsidRDefault="00374165"/>
  <w:p w14:paraId="30FDB3E3" w14:textId="77777777" w:rsidR="00374165" w:rsidRDefault="003741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4CF00" w14:textId="196564A6" w:rsidR="00492EED" w:rsidRDefault="00492EED" w:rsidP="00492EED">
    <w:pPr>
      <w:pStyle w:val="Header"/>
      <w:rPr>
        <w:color w:val="808080" w:themeColor="background1" w:themeShade="80"/>
      </w:rPr>
    </w:pPr>
    <w:r>
      <w:ptab w:relativeTo="margin" w:alignment="right" w:leader="none"/>
    </w:r>
    <w:sdt>
      <w:sdtPr>
        <w:rPr>
          <w:rStyle w:val="HeaderChar"/>
        </w:rPr>
        <w:alias w:val="Document Number"/>
        <w:tag w:val="documentNumber"/>
        <w:id w:val="-1936194279"/>
        <w:dataBinding w:prefixMappings="xmlns:ns0='http://schemas.microsoft.com/office/2006/metadata/properties' xmlns:ns1='http://www.w3.org/2001/XMLSchema-instance' xmlns:ns2='0400bd75-c677-47e7-a82d-30db8f48b891' xmlns:ns3='19bf99e5-9580-4f3c-9a64-bb9909056da7' xmlns:ns4='http://schemas.microsoft.com/office/infopath/2007/PartnerControls' xmlns:ns5='http://schemas.microsoft.com/sharepoint/v3' xmlns:ns6='c7dc3b85-28ab-4eb5-bcd4-d492c57acd86' xmlns:ns7='2d4c8a05-d980-42c8-8a5c-976274f4c057' " w:xpath="/ns0:properties[1]/documentManagement[1]/ns2:documentNumber[1]" w:storeItemID="{7BDDEAB8-1562-4C2E-A516-B05E10E0FDD9}"/>
        <w:text/>
      </w:sdtPr>
      <w:sdtContent>
        <w:r w:rsidR="00C85C56">
          <w:rPr>
            <w:rStyle w:val="HeaderChar"/>
          </w:rPr>
          <w:t>HR-GLB-En-102133</w:t>
        </w:r>
      </w:sdtContent>
    </w:sdt>
    <w:r w:rsidRPr="00EB2193">
      <w:t xml:space="preserve">  Rev:  </w:t>
    </w:r>
    <w:sdt>
      <w:sdtPr>
        <w:rPr>
          <w:rStyle w:val="HeaderChar"/>
        </w:rPr>
        <w:alias w:val="Revision Number"/>
        <w:tag w:val="revisionNumber"/>
        <w:id w:val="-853799242"/>
        <w:dataBinding w:prefixMappings="xmlns:ns0='http://schemas.microsoft.com/office/2006/metadata/properties' xmlns:ns1='http://www.w3.org/2001/XMLSchema-instance' xmlns:ns2='0400bd75-c677-47e7-a82d-30db8f48b891' xmlns:ns3='19bf99e5-9580-4f3c-9a64-bb9909056da7' xmlns:ns4='http://schemas.microsoft.com/office/infopath/2007/PartnerControls' xmlns:ns5='http://schemas.microsoft.com/sharepoint/v3' xmlns:ns6='c7dc3b85-28ab-4eb5-bcd4-d492c57acd86' xmlns:ns7='2d4c8a05-d980-42c8-8a5c-976274f4c057' " w:xpath="/ns0:properties[1]/documentManagement[1]/ns2:revisionNumber[1]" w:storeItemID="{7BDDEAB8-1562-4C2E-A516-B05E10E0FDD9}"/>
        <w:text/>
      </w:sdtPr>
      <w:sdtContent>
        <w:r w:rsidR="00C85C56">
          <w:rPr>
            <w:rStyle w:val="HeaderChar"/>
          </w:rPr>
          <w:t>A</w:t>
        </w:r>
      </w:sdtContent>
    </w:sdt>
  </w:p>
  <w:p w14:paraId="3645FFBA" w14:textId="4681157C" w:rsidR="00492EED" w:rsidRDefault="00492EED" w:rsidP="00C75BEB">
    <w:pPr>
      <w:pStyle w:val="Header2"/>
    </w:pPr>
    <w:r w:rsidRPr="00C75BEB">
      <w:ptab w:relativeTo="margin" w:alignment="right" w:leader="none"/>
    </w:r>
    <w:r w:rsidRPr="00C75BEB">
      <w:t>Effective</w:t>
    </w:r>
    <w:r w:rsidRPr="00E93C78">
      <w:t xml:space="preserve"> Date: </w:t>
    </w:r>
    <w:sdt>
      <w:sdtPr>
        <w:alias w:val="Effective Date"/>
        <w:tag w:val="entEffectiveDate"/>
        <w:id w:val="1602676014"/>
        <w:dataBinding w:prefixMappings="xmlns:ns0='http://schemas.microsoft.com/office/2006/metadata/properties' xmlns:ns1='http://www.w3.org/2001/XMLSchema-instance' xmlns:ns2='0400bd75-c677-47e7-a82d-30db8f48b891' xmlns:ns3='19bf99e5-9580-4f3c-9a64-bb9909056da7' xmlns:ns4='http://schemas.microsoft.com/office/infopath/2007/PartnerControls' xmlns:ns5='http://schemas.microsoft.com/sharepoint/v3' xmlns:ns6='c7dc3b85-28ab-4eb5-bcd4-d492c57acd86' xmlns:ns7='2d4c8a05-d980-42c8-8a5c-976274f4c057' " w:xpath="/ns0:properties[1]/documentManagement[1]/ns3:entEffectiveDate[1]" w:storeItemID="{7BDDEAB8-1562-4C2E-A516-B05E10E0FDD9}"/>
        <w:date w:fullDate="2021-06-10T05:00:00Z">
          <w:dateFormat w:val="d MMM yyyy"/>
          <w:lid w:val="en-US"/>
          <w:storeMappedDataAs w:val="dateTime"/>
          <w:calendar w:val="gregorian"/>
        </w:date>
      </w:sdtPr>
      <w:sdtContent>
        <w:r w:rsidR="00D7381E">
          <w:t>10 Jun 2021</w:t>
        </w:r>
      </w:sdtContent>
    </w:sdt>
  </w:p>
  <w:p w14:paraId="36705C69" w14:textId="2837AC79" w:rsidR="00492EED" w:rsidRPr="00EB2193" w:rsidRDefault="00000000" w:rsidP="00492EED">
    <w:pPr>
      <w:pStyle w:val="Header3"/>
    </w:pPr>
    <w:sdt>
      <w:sdtPr>
        <w:rPr>
          <w:b w:val="0"/>
        </w:rPr>
        <w:alias w:val="Title"/>
        <w:tag w:val=""/>
        <w:id w:val="-1342471216"/>
        <w:dataBinding w:prefixMappings="xmlns:ns0='http://purl.org/dc/elements/1.1/' xmlns:ns1='http://schemas.openxmlformats.org/package/2006/metadata/core-properties' " w:xpath="/ns1:coreProperties[1]/ns0:title[1]" w:storeItemID="{6C3C8BC8-F283-45AE-878A-BAB7291924A1}"/>
        <w:text/>
      </w:sdtPr>
      <w:sdtContent>
        <w:r w:rsidR="00550004">
          <w:rPr>
            <w:b w:val="0"/>
          </w:rPr>
          <w:t>Global Policy – Pay Practices for Cordant Solutions Services</w:t>
        </w:r>
      </w:sdtContent>
    </w:sdt>
  </w:p>
  <w:p w14:paraId="0F95F9D2" w14:textId="77777777" w:rsidR="00492EED" w:rsidRDefault="00492EED" w:rsidP="00492EED">
    <w:pPr>
      <w:pStyle w:val="SpaceLine"/>
    </w:pPr>
  </w:p>
  <w:p w14:paraId="079DA052" w14:textId="77777777" w:rsidR="00492EED" w:rsidRDefault="00492EED" w:rsidP="00492EED">
    <w:pPr>
      <w:pStyle w:val="Space"/>
    </w:pPr>
  </w:p>
  <w:p w14:paraId="451C11A7" w14:textId="77777777" w:rsidR="00C16578" w:rsidRPr="00492EED" w:rsidRDefault="00C16578" w:rsidP="00492EED">
    <w:pPr>
      <w:pStyle w:val="Spac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2207" w14:textId="77777777" w:rsidR="007015AC" w:rsidRDefault="00DC09E0" w:rsidP="007015AC">
    <w:pPr>
      <w:pStyle w:val="GraphicInsertion"/>
      <w:rPr>
        <w:noProof/>
      </w:rPr>
    </w:pPr>
    <w:r w:rsidRPr="0061174B">
      <w:rPr>
        <w:noProof/>
      </w:rPr>
      <mc:AlternateContent>
        <mc:Choice Requires="wps">
          <w:drawing>
            <wp:anchor distT="91440" distB="91440" distL="114300" distR="114300" simplePos="0" relativeHeight="251658242" behindDoc="0" locked="0" layoutInCell="0" allowOverlap="1" wp14:anchorId="7933ED58" wp14:editId="582553A9">
              <wp:simplePos x="0" y="0"/>
              <wp:positionH relativeFrom="margin">
                <wp:posOffset>5398135</wp:posOffset>
              </wp:positionH>
              <wp:positionV relativeFrom="page">
                <wp:posOffset>-1241729</wp:posOffset>
              </wp:positionV>
              <wp:extent cx="63500" cy="3383280"/>
              <wp:effectExtent l="0" t="2540" r="0" b="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63500" cy="3383280"/>
                      </a:xfrm>
                      <a:prstGeom prst="rect">
                        <a:avLst/>
                      </a:prstGeom>
                      <a:gradFill>
                        <a:gsLst>
                          <a:gs pos="0">
                            <a:srgbClr val="018374"/>
                          </a:gs>
                          <a:gs pos="100000">
                            <a:srgbClr val="02BC94"/>
                          </a:gs>
                        </a:gsLst>
                        <a:lin ang="54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57C4B7" id="Rectangle 13" o:spid="_x0000_s1026" style="position:absolute;margin-left:425.05pt;margin-top:-97.75pt;width:5pt;height:266.4pt;rotation:90;flip:x;z-index:251666432;visibility:visible;mso-wrap-style:square;mso-width-percent:0;mso-height-percent:0;mso-wrap-distance-left:9pt;mso-wrap-distance-top:7.2pt;mso-wrap-distance-right:9pt;mso-wrap-distance-bottom:7.2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" o:allowincell="f" fillcolor="#018374" stroked="f">
              <v:fill color2="#02bc94" focus="100%" type="gradient"/>
              <w10:wrap anchorx="margin" anchory="page"/>
            </v:rect>
          </w:pict>
        </mc:Fallback>
      </mc:AlternateContent>
    </w:r>
    <w:r w:rsidR="00B50F7F">
      <w:rPr>
        <w:noProof/>
      </w:rPr>
      <w:drawing>
        <wp:anchor distT="0" distB="0" distL="114300" distR="114300" simplePos="0" relativeHeight="251658243" behindDoc="1" locked="0" layoutInCell="1" allowOverlap="1" wp14:anchorId="2B075CA1" wp14:editId="547944FC">
          <wp:simplePos x="0" y="0"/>
          <wp:positionH relativeFrom="column">
            <wp:posOffset>-180975</wp:posOffset>
          </wp:positionH>
          <wp:positionV relativeFrom="page">
            <wp:posOffset>474675</wp:posOffset>
          </wp:positionV>
          <wp:extent cx="2286000" cy="667385"/>
          <wp:effectExtent l="0" t="0" r="0" b="0"/>
          <wp:wrapTight wrapText="bothSides">
            <wp:wrapPolygon edited="0">
              <wp:start x="16920" y="4316"/>
              <wp:lineTo x="1440" y="6166"/>
              <wp:lineTo x="1440" y="13564"/>
              <wp:lineTo x="11340" y="16647"/>
              <wp:lineTo x="18360" y="16647"/>
              <wp:lineTo x="19980" y="13564"/>
              <wp:lineTo x="19980" y="8015"/>
              <wp:lineTo x="18360" y="4316"/>
              <wp:lineTo x="16920" y="4316"/>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h_lg_hrz_rgb_po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86000" cy="667385"/>
                  </a:xfrm>
                  <a:prstGeom prst="rect">
                    <a:avLst/>
                  </a:prstGeom>
                </pic:spPr>
              </pic:pic>
            </a:graphicData>
          </a:graphic>
        </wp:anchor>
      </w:drawing>
    </w:r>
  </w:p>
  <w:p w14:paraId="7AE6245B" w14:textId="49F3A736" w:rsidR="007015AC" w:rsidRDefault="008B54C1" w:rsidP="006F58CC">
    <w:pPr>
      <w:pStyle w:val="HeaderPg1"/>
    </w:pPr>
    <w:r w:rsidRPr="0061174B">
      <mc:AlternateContent>
        <mc:Choice Requires="wps">
          <w:drawing>
            <wp:anchor distT="0" distB="0" distL="114300" distR="114300" simplePos="0" relativeHeight="251658241" behindDoc="0" locked="0" layoutInCell="1" allowOverlap="1" wp14:anchorId="4B584FBD" wp14:editId="15F7D77C">
              <wp:simplePos x="0" y="0"/>
              <wp:positionH relativeFrom="page">
                <wp:posOffset>69215</wp:posOffset>
              </wp:positionH>
              <wp:positionV relativeFrom="page">
                <wp:posOffset>-459740</wp:posOffset>
              </wp:positionV>
              <wp:extent cx="3304540" cy="414020"/>
              <wp:effectExtent l="0" t="0" r="0" b="5080"/>
              <wp:wrapNone/>
              <wp:docPr id="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4540" cy="414020"/>
                      </a:xfrm>
                      <a:prstGeom prst="rect">
                        <a:avLst/>
                      </a:prstGeom>
                      <a:solidFill>
                        <a:srgbClr val="0077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51A8D" id="Rectangle 4" o:spid="_x0000_s1026" style="position:absolute;margin-left:5.45pt;margin-top:-36.2pt;width:260.2pt;height:32.6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" fillcolor="#0077d4" stroked="f">
              <w10:wrap anchorx="page" anchory="page"/>
            </v:rect>
          </w:pict>
        </mc:Fallback>
      </mc:AlternateContent>
    </w:r>
    <w:r w:rsidR="003A68CD">
      <w:t>Tier</w:t>
    </w:r>
    <w:r w:rsidRPr="0061174B">
      <w:t xml:space="preserve">: </w:t>
    </w:r>
    <w:sdt>
      <w:sdtPr>
        <w:alias w:val="Tier"/>
        <w:tag w:val="tier"/>
        <w:id w:val="-1083677913"/>
        <w:dataBinding w:prefixMappings="xmlns:ns0='http://schemas.microsoft.com/office/2006/metadata/properties' xmlns:ns1='http://www.w3.org/2001/XMLSchema-instance' xmlns:ns2='0400bd75-c677-47e7-a82d-30db8f48b891' xmlns:ns3='19bf99e5-9580-4f3c-9a64-bb9909056da7' xmlns:ns4='http://schemas.microsoft.com/office/infopath/2007/PartnerControls' xmlns:ns5='http://schemas.microsoft.com/sharepoint/v3' xmlns:ns6='c7dc3b85-28ab-4eb5-bcd4-d492c57acd86' xmlns:ns7='2d4c8a05-d980-42c8-8a5c-976274f4c057' " w:xpath="/ns0:properties[1]/documentManagement[1]/ns2:tier[1]" w:storeItemID="{7BDDEAB8-1562-4C2E-A516-B05E10E0FDD9}"/>
        <w:dropDownList>
          <w:listItem w:value="[Tier]"/>
        </w:dropDownList>
      </w:sdtPr>
      <w:sdtContent>
        <w:r w:rsidR="009814F9">
          <w:t>GLB - Global</w:t>
        </w:r>
      </w:sdtContent>
    </w:sdt>
    <w:r w:rsidR="00BA2DB1">
      <w:t xml:space="preserve">    </w:t>
    </w:r>
    <w:r w:rsidRPr="007015AC">
      <w:t>Doc</w:t>
    </w:r>
    <w:r w:rsidRPr="0061174B">
      <w:t xml:space="preserve"> Type:  </w:t>
    </w:r>
    <w:sdt>
      <w:sdtPr>
        <w:alias w:val="Document Type"/>
        <w:tag w:val="documentType"/>
        <w:id w:val="566152882"/>
        <w:dataBinding w:prefixMappings="xmlns:ns0='http://schemas.microsoft.com/office/2006/metadata/properties' xmlns:ns1='http://www.w3.org/2001/XMLSchema-instance' xmlns:ns2='0400bd75-c677-47e7-a82d-30db8f48b891' xmlns:ns3='c7dc3b85-28ab-4eb5-bcd4-d492c57acd86' xmlns:ns4='19bf99e5-9580-4f3c-9a64-bb9909056da7' xmlns:ns5='2d4c8a05-d980-42c8-8a5c-976274f4c057' xmlns:ns6='http://schemas.microsoft.com/office/infopath/2007/PartnerControls' xmlns:ns7='http://schemas.microsoft.com/sharepoint/v3' " w:xpath="/ns0:properties[1]/documentManagement[1]/ns2:documentType[1]" w:storeItemID="{7BDDEAB8-1562-4C2E-A516-B05E10E0FDD9}"/>
        <w:dropDownList>
          <w:listItem w:value="[Document Type]"/>
        </w:dropDownList>
      </w:sdtPr>
      <w:sdtContent>
        <w:r w:rsidR="00C85C56">
          <w:t>Policy</w:t>
        </w:r>
      </w:sdtContent>
    </w:sdt>
    <w:r w:rsidRPr="0061174B">
      <w:t xml:space="preserve"> </w:t>
    </w:r>
  </w:p>
  <w:p w14:paraId="2A64C0B6" w14:textId="3AB3B112" w:rsidR="00BA2DB1" w:rsidRPr="00504E16" w:rsidRDefault="00D808F7" w:rsidP="00D808F7">
    <w:pPr>
      <w:pStyle w:val="HeaderPg1"/>
      <w:rPr>
        <w:lang w:val="en-AE"/>
      </w:rPr>
    </w:pPr>
    <w:r w:rsidRPr="00D808F7">
      <w:t xml:space="preserve">Knowledge Base Number: </w:t>
    </w:r>
    <w:sdt>
      <w:sdtPr>
        <w:rPr>
          <w:lang w:val="en-AE"/>
        </w:rPr>
        <w:alias w:val="Document Number"/>
        <w:tag w:val="documentNumber"/>
        <w:id w:val="-69504629"/>
        <w:placeholder>
          <w:docPart w:val="04765A6EDF4146EF80BFC01C4068E278"/>
        </w:placeholder>
        <w:showingPlcHdr/>
        <w:dataBinding w:prefixMappings="xmlns:ns0='http://schemas.microsoft.com/office/2006/metadata/properties' xmlns:ns1='http://www.w3.org/2001/XMLSchema-instance' xmlns:ns2='http://schemas.microsoft.com/office/infopath/2007/PartnerControls' xmlns:ns3='c7dc3b85-28ab-4eb5-bcd4-d492c57acd86' xmlns:ns4='0400bd75-c677-47e7-a82d-30db8f48b891' xmlns:ns5='19bf99e5-9580-4f3c-9a64-bb9909056da7' xmlns:ns6='94f3e674-4a07-43b1-ab85-70ccb2f85df7' xmlns:ns7='http://schemas.microsoft.com/sharepoint/v3' xmlns:ns8='2d4c8a05-d980-42c8-8a5c-976274f4c057' " w:xpath="/ns0:properties[1]/documentManagement[1]/ns4:documentNumber[1]" w:storeItemID="{7BDDEAB8-1562-4C2E-A516-B05E10E0FDD9}"/>
        <w:text/>
      </w:sdtPr>
      <w:sdtContent>
        <w:r w:rsidR="00504E16" w:rsidRPr="004A6B02">
          <w:rPr>
            <w:rStyle w:val="PlaceholderText"/>
          </w:rPr>
          <w:t>[Document Number]</w:t>
        </w:r>
      </w:sdtContent>
    </w:sdt>
  </w:p>
  <w:p w14:paraId="7641E1AD" w14:textId="3CEB5A38" w:rsidR="008B54C1" w:rsidRPr="0061174B" w:rsidRDefault="008B54C1" w:rsidP="00BD764C">
    <w:pPr>
      <w:pStyle w:val="HeaderPg1"/>
    </w:pPr>
    <w:r w:rsidRPr="0061174B">
      <w:t xml:space="preserve">Rev:  </w:t>
    </w:r>
    <w:sdt>
      <w:sdtPr>
        <w:alias w:val="Revision Number"/>
        <w:tag w:val="revisionNumber"/>
        <w:id w:val="-1850942371"/>
        <w:dataBinding w:prefixMappings="xmlns:ns0='http://schemas.microsoft.com/office/2006/metadata/properties' xmlns:ns1='http://www.w3.org/2001/XMLSchema-instance' xmlns:ns2='0400bd75-c677-47e7-a82d-30db8f48b891' xmlns:ns3='19bf99e5-9580-4f3c-9a64-bb9909056da7' xmlns:ns4='http://schemas.microsoft.com/office/infopath/2007/PartnerControls' xmlns:ns5='http://schemas.microsoft.com/sharepoint/v3' xmlns:ns6='c7dc3b85-28ab-4eb5-bcd4-d492c57acd86' xmlns:ns7='2d4c8a05-d980-42c8-8a5c-976274f4c057' " w:xpath="/ns0:properties[1]/documentManagement[1]/ns2:revisionNumber[1]" w:storeItemID="{7BDDEAB8-1562-4C2E-A516-B05E10E0FDD9}"/>
        <w:text/>
      </w:sdtPr>
      <w:sdtContent>
        <w:r w:rsidR="00D808F7">
          <w:t>1</w:t>
        </w:r>
      </w:sdtContent>
    </w:sdt>
  </w:p>
  <w:p w14:paraId="587BA8B3" w14:textId="0157B11A" w:rsidR="008B54C1" w:rsidRPr="0061174B" w:rsidRDefault="008B54C1" w:rsidP="007015AC">
    <w:pPr>
      <w:pStyle w:val="HeaderPg1"/>
    </w:pPr>
    <w:r w:rsidRPr="0061174B">
      <w:t>Effective Date:</w:t>
    </w:r>
    <w:r w:rsidR="007A79D6">
      <w:t xml:space="preserve"> </w:t>
    </w:r>
    <w:r w:rsidRPr="0061174B">
      <w:t xml:space="preserve"> </w:t>
    </w:r>
    <w:sdt>
      <w:sdtPr>
        <w:alias w:val="Effective Date"/>
        <w:tag w:val="entEffectiveDate"/>
        <w:id w:val="-384562425"/>
        <w:dataBinding w:prefixMappings="xmlns:ns0='http://schemas.microsoft.com/office/2006/metadata/properties' xmlns:ns1='http://www.w3.org/2001/XMLSchema-instance' xmlns:ns2='0400bd75-c677-47e7-a82d-30db8f48b891' xmlns:ns3='19bf99e5-9580-4f3c-9a64-bb9909056da7' xmlns:ns4='http://schemas.microsoft.com/office/infopath/2007/PartnerControls' xmlns:ns5='http://schemas.microsoft.com/sharepoint/v3' xmlns:ns6='c7dc3b85-28ab-4eb5-bcd4-d492c57acd86' xmlns:ns7='2d4c8a05-d980-42c8-8a5c-976274f4c057' " w:xpath="/ns0:properties[1]/documentManagement[1]/ns3:entEffectiveDate[1]" w:storeItemID="{7BDDEAB8-1562-4C2E-A516-B05E10E0FDD9}"/>
        <w:date w:fullDate="2026-02-01T00:00:00Z">
          <w:dateFormat w:val="d MMM yyyy"/>
          <w:lid w:val="en-US"/>
          <w:storeMappedDataAs w:val="dateTime"/>
          <w:calendar w:val="gregorian"/>
        </w:date>
      </w:sdtPr>
      <w:sdtContent>
        <w:r w:rsidR="00D808F7">
          <w:t>1 Feb 2026</w:t>
        </w:r>
      </w:sdtContent>
    </w:sdt>
  </w:p>
  <w:p w14:paraId="1B03C8CD" w14:textId="77777777" w:rsidR="008B54C1" w:rsidRPr="0061174B" w:rsidRDefault="008B54C1" w:rsidP="008B54C1">
    <w:pPr>
      <w:pStyle w:val="Space"/>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F82D986"/>
    <w:lvl w:ilvl="0">
      <w:start w:val="1"/>
      <w:numFmt w:val="decimal"/>
      <w:pStyle w:val="ListNumber5"/>
      <w:lvlText w:val="%1."/>
      <w:lvlJc w:val="left"/>
      <w:pPr>
        <w:tabs>
          <w:tab w:val="num" w:pos="1800"/>
        </w:tabs>
        <w:ind w:left="1800" w:hanging="360"/>
      </w:pPr>
      <w:rPr>
        <w:rFonts w:cs="Times New Roman"/>
      </w:rPr>
    </w:lvl>
  </w:abstractNum>
  <w:abstractNum w:abstractNumId="1" w15:restartNumberingAfterBreak="0">
    <w:nsid w:val="FFFFFF7D"/>
    <w:multiLevelType w:val="singleLevel"/>
    <w:tmpl w:val="AAF89F74"/>
    <w:lvl w:ilvl="0">
      <w:start w:val="1"/>
      <w:numFmt w:val="decimal"/>
      <w:pStyle w:val="ListNumber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FF30A202"/>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3E906DC8"/>
    <w:lvl w:ilvl="0">
      <w:start w:val="1"/>
      <w:numFmt w:val="decimal"/>
      <w:pStyle w:val="ListNumber2"/>
      <w:lvlText w:val="%1."/>
      <w:lvlJc w:val="left"/>
      <w:pPr>
        <w:tabs>
          <w:tab w:val="num" w:pos="720"/>
        </w:tabs>
        <w:ind w:left="720" w:hanging="360"/>
      </w:pPr>
      <w:rPr>
        <w:rFonts w:cs="Times New Roman"/>
      </w:rPr>
    </w:lvl>
  </w:abstractNum>
  <w:abstractNum w:abstractNumId="4" w15:restartNumberingAfterBreak="0">
    <w:nsid w:val="FFFFFF80"/>
    <w:multiLevelType w:val="singleLevel"/>
    <w:tmpl w:val="5C1C1F6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9C4672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92233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F2239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B45340"/>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3252EEB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9E07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0CD56943"/>
    <w:multiLevelType w:val="multilevel"/>
    <w:tmpl w:val="701A13E8"/>
    <w:styleLink w:val="AppHead"/>
    <w:lvl w:ilvl="0">
      <w:start w:val="1"/>
      <w:numFmt w:val="decimal"/>
      <w:lvlText w:val="%1)"/>
      <w:lvlJc w:val="left"/>
      <w:pPr>
        <w:ind w:left="360" w:hanging="360"/>
      </w:pPr>
      <w:rPr>
        <w:rFonts w:hint="default"/>
        <w:color w:val="01837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EBC7C25"/>
    <w:multiLevelType w:val="hybridMultilevel"/>
    <w:tmpl w:val="ED242B4E"/>
    <w:lvl w:ilvl="0" w:tplc="B832D892">
      <w:start w:val="1"/>
      <w:numFmt w:val="bullet"/>
      <w:lvlText w:val="•"/>
      <w:lvlJc w:val="left"/>
      <w:pPr>
        <w:ind w:left="720" w:hanging="360"/>
      </w:pPr>
    </w:lvl>
    <w:lvl w:ilvl="1" w:tplc="E3E200FA">
      <w:numFmt w:val="decimal"/>
      <w:lvlText w:val=""/>
      <w:lvlJc w:val="left"/>
      <w:pPr>
        <w:ind w:left="0" w:firstLine="0"/>
      </w:pPr>
    </w:lvl>
    <w:lvl w:ilvl="2" w:tplc="ED8EE5AE">
      <w:numFmt w:val="decimal"/>
      <w:lvlText w:val=""/>
      <w:lvlJc w:val="left"/>
      <w:pPr>
        <w:ind w:left="0" w:firstLine="0"/>
      </w:pPr>
    </w:lvl>
    <w:lvl w:ilvl="3" w:tplc="E7C0360E">
      <w:numFmt w:val="decimal"/>
      <w:lvlText w:val=""/>
      <w:lvlJc w:val="left"/>
      <w:pPr>
        <w:ind w:left="0" w:firstLine="0"/>
      </w:pPr>
    </w:lvl>
    <w:lvl w:ilvl="4" w:tplc="0732702C">
      <w:numFmt w:val="decimal"/>
      <w:lvlText w:val=""/>
      <w:lvlJc w:val="left"/>
      <w:pPr>
        <w:ind w:left="0" w:firstLine="0"/>
      </w:pPr>
    </w:lvl>
    <w:lvl w:ilvl="5" w:tplc="C4FC86CE">
      <w:numFmt w:val="decimal"/>
      <w:lvlText w:val=""/>
      <w:lvlJc w:val="left"/>
      <w:pPr>
        <w:ind w:left="0" w:firstLine="0"/>
      </w:pPr>
    </w:lvl>
    <w:lvl w:ilvl="6" w:tplc="1EF89B44">
      <w:numFmt w:val="decimal"/>
      <w:lvlText w:val=""/>
      <w:lvlJc w:val="left"/>
      <w:pPr>
        <w:ind w:left="0" w:firstLine="0"/>
      </w:pPr>
    </w:lvl>
    <w:lvl w:ilvl="7" w:tplc="13BA23F4">
      <w:numFmt w:val="decimal"/>
      <w:lvlText w:val=""/>
      <w:lvlJc w:val="left"/>
      <w:pPr>
        <w:ind w:left="0" w:firstLine="0"/>
      </w:pPr>
    </w:lvl>
    <w:lvl w:ilvl="8" w:tplc="95CAE0F0">
      <w:numFmt w:val="decimal"/>
      <w:lvlText w:val=""/>
      <w:lvlJc w:val="left"/>
      <w:pPr>
        <w:ind w:left="0" w:firstLine="0"/>
      </w:pPr>
    </w:lvl>
  </w:abstractNum>
  <w:abstractNum w:abstractNumId="13" w15:restartNumberingAfterBreak="0">
    <w:nsid w:val="0FE5664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763065"/>
    <w:multiLevelType w:val="hybridMultilevel"/>
    <w:tmpl w:val="B4A252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8367C52"/>
    <w:multiLevelType w:val="multilevel"/>
    <w:tmpl w:val="CF26A2D8"/>
    <w:styleLink w:val="TableStepStyles"/>
    <w:lvl w:ilvl="0">
      <w:start w:val="1"/>
      <w:numFmt w:val="decimal"/>
      <w:lvlText w:val="%1)"/>
      <w:lvlJc w:val="left"/>
      <w:pPr>
        <w:ind w:left="360" w:hanging="360"/>
      </w:pPr>
      <w:rPr>
        <w:rFonts w:ascii="Arial" w:hAnsi="Arial"/>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pStyle w:val="TableNumber"/>
      <w:suff w:val="nothing"/>
      <w:lvlText w:val="%7"/>
      <w:lvlJc w:val="center"/>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904668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19C26E58"/>
    <w:multiLevelType w:val="multilevel"/>
    <w:tmpl w:val="6374DF44"/>
    <w:styleLink w:val="StepStyles"/>
    <w:lvl w:ilvl="0">
      <w:start w:val="1"/>
      <w:numFmt w:val="decimal"/>
      <w:lvlText w:val="%1."/>
      <w:lvlJc w:val="right"/>
      <w:pPr>
        <w:tabs>
          <w:tab w:val="num" w:pos="1080"/>
        </w:tabs>
        <w:ind w:left="1080" w:hanging="144"/>
      </w:pPr>
      <w:rPr>
        <w:rFonts w:ascii="Poppins" w:hAnsi="Poppins" w:cs="Times New Roman" w:hint="default"/>
      </w:rPr>
    </w:lvl>
    <w:lvl w:ilvl="1">
      <w:start w:val="1"/>
      <w:numFmt w:val="upperLetter"/>
      <w:pStyle w:val="Step0Abold"/>
      <w:lvlText w:val="%2."/>
      <w:lvlJc w:val="left"/>
      <w:pPr>
        <w:tabs>
          <w:tab w:val="num" w:pos="720"/>
        </w:tabs>
        <w:ind w:left="720" w:hanging="360"/>
      </w:pPr>
      <w:rPr>
        <w:rFonts w:ascii="Poppins" w:hAnsi="Poppins" w:cs="Times New Roman" w:hint="default"/>
        <w:b/>
        <w:i w:val="0"/>
      </w:rPr>
    </w:lvl>
    <w:lvl w:ilvl="2">
      <w:start w:val="1"/>
      <w:numFmt w:val="decimal"/>
      <w:pStyle w:val="Step11"/>
      <w:lvlText w:val="%3."/>
      <w:lvlJc w:val="right"/>
      <w:pPr>
        <w:tabs>
          <w:tab w:val="num" w:pos="1080"/>
        </w:tabs>
        <w:ind w:left="1080" w:hanging="144"/>
      </w:pPr>
      <w:rPr>
        <w:rFonts w:ascii="Poppins" w:hAnsi="Poppins" w:cs="Times New Roman" w:hint="default"/>
      </w:rPr>
    </w:lvl>
    <w:lvl w:ilvl="3">
      <w:start w:val="1"/>
      <w:numFmt w:val="upperLetter"/>
      <w:pStyle w:val="Step2A"/>
      <w:lvlText w:val="%4."/>
      <w:lvlJc w:val="left"/>
      <w:pPr>
        <w:tabs>
          <w:tab w:val="num" w:pos="1440"/>
        </w:tabs>
        <w:ind w:left="1440" w:hanging="360"/>
      </w:pPr>
      <w:rPr>
        <w:rFonts w:ascii="Poppins" w:hAnsi="Poppins" w:cs="Times New Roman" w:hint="default"/>
      </w:rPr>
    </w:lvl>
    <w:lvl w:ilvl="4">
      <w:start w:val="1"/>
      <w:numFmt w:val="decimal"/>
      <w:pStyle w:val="Step31"/>
      <w:lvlText w:val="%5)"/>
      <w:lvlJc w:val="right"/>
      <w:pPr>
        <w:tabs>
          <w:tab w:val="num" w:pos="1800"/>
        </w:tabs>
        <w:ind w:left="1800" w:hanging="144"/>
      </w:pPr>
      <w:rPr>
        <w:rFonts w:ascii="Poppins" w:hAnsi="Poppins" w:hint="default"/>
      </w:rPr>
    </w:lvl>
    <w:lvl w:ilvl="5">
      <w:start w:val="1"/>
      <w:numFmt w:val="lowerLetter"/>
      <w:pStyle w:val="Step4a"/>
      <w:lvlText w:val="%6."/>
      <w:lvlJc w:val="left"/>
      <w:pPr>
        <w:tabs>
          <w:tab w:val="num" w:pos="2160"/>
        </w:tabs>
        <w:ind w:left="2160" w:hanging="360"/>
      </w:pPr>
      <w:rPr>
        <w:rFonts w:ascii="Poppins" w:hAnsi="Poppins" w:cs="Times New Roman" w:hint="default"/>
      </w:rPr>
    </w:lvl>
    <w:lvl w:ilvl="6">
      <w:start w:val="1"/>
      <w:numFmt w:val="lowerRoman"/>
      <w:pStyle w:val="Step5i"/>
      <w:lvlText w:val="%7."/>
      <w:lvlJc w:val="left"/>
      <w:pPr>
        <w:tabs>
          <w:tab w:val="num" w:pos="2520"/>
        </w:tabs>
        <w:ind w:left="2520" w:hanging="360"/>
      </w:pPr>
      <w:rPr>
        <w:rFonts w:ascii="Poppins" w:hAnsi="Poppins" w:cs="Times New Roman" w:hint="default"/>
      </w:rPr>
    </w:lvl>
    <w:lvl w:ilvl="7">
      <w:start w:val="1"/>
      <w:numFmt w:val="lowerLetter"/>
      <w:lvlText w:val="(%8)"/>
      <w:lvlJc w:val="left"/>
      <w:pPr>
        <w:tabs>
          <w:tab w:val="num" w:pos="2880"/>
        </w:tabs>
        <w:ind w:left="2880" w:hanging="360"/>
      </w:pPr>
      <w:rPr>
        <w:rFonts w:ascii="Poppins" w:hAnsi="Poppins" w:cs="Times New Roman" w:hint="default"/>
      </w:rPr>
    </w:lvl>
    <w:lvl w:ilvl="8">
      <w:start w:val="1"/>
      <w:numFmt w:val="lowerRoman"/>
      <w:lvlText w:val="(%9)"/>
      <w:lvlJc w:val="left"/>
      <w:pPr>
        <w:tabs>
          <w:tab w:val="num" w:pos="3240"/>
        </w:tabs>
        <w:ind w:left="3240" w:hanging="360"/>
      </w:pPr>
      <w:rPr>
        <w:rFonts w:ascii="Poppins" w:hAnsi="Poppins" w:cs="Times New Roman" w:hint="default"/>
      </w:rPr>
    </w:lvl>
  </w:abstractNum>
  <w:abstractNum w:abstractNumId="18" w15:restartNumberingAfterBreak="0">
    <w:nsid w:val="1D4C1B29"/>
    <w:multiLevelType w:val="hybridMultilevel"/>
    <w:tmpl w:val="74160FFA"/>
    <w:lvl w:ilvl="0" w:tplc="38D4674C">
      <w:start w:val="1"/>
      <w:numFmt w:val="bullet"/>
      <w:lvlText w:val="•"/>
      <w:lvlJc w:val="left"/>
      <w:pPr>
        <w:ind w:left="720" w:hanging="360"/>
      </w:pPr>
    </w:lvl>
    <w:lvl w:ilvl="1" w:tplc="2624B51E">
      <w:numFmt w:val="decimal"/>
      <w:lvlText w:val=""/>
      <w:lvlJc w:val="left"/>
      <w:pPr>
        <w:ind w:left="0" w:firstLine="0"/>
      </w:pPr>
    </w:lvl>
    <w:lvl w:ilvl="2" w:tplc="B8C87E82">
      <w:numFmt w:val="decimal"/>
      <w:lvlText w:val=""/>
      <w:lvlJc w:val="left"/>
      <w:pPr>
        <w:ind w:left="0" w:firstLine="0"/>
      </w:pPr>
    </w:lvl>
    <w:lvl w:ilvl="3" w:tplc="DFBCB878">
      <w:numFmt w:val="decimal"/>
      <w:lvlText w:val=""/>
      <w:lvlJc w:val="left"/>
      <w:pPr>
        <w:ind w:left="0" w:firstLine="0"/>
      </w:pPr>
    </w:lvl>
    <w:lvl w:ilvl="4" w:tplc="800A87AA">
      <w:numFmt w:val="decimal"/>
      <w:lvlText w:val=""/>
      <w:lvlJc w:val="left"/>
      <w:pPr>
        <w:ind w:left="0" w:firstLine="0"/>
      </w:pPr>
    </w:lvl>
    <w:lvl w:ilvl="5" w:tplc="FF563D92">
      <w:numFmt w:val="decimal"/>
      <w:lvlText w:val=""/>
      <w:lvlJc w:val="left"/>
      <w:pPr>
        <w:ind w:left="0" w:firstLine="0"/>
      </w:pPr>
    </w:lvl>
    <w:lvl w:ilvl="6" w:tplc="6EB21276">
      <w:numFmt w:val="decimal"/>
      <w:lvlText w:val=""/>
      <w:lvlJc w:val="left"/>
      <w:pPr>
        <w:ind w:left="0" w:firstLine="0"/>
      </w:pPr>
    </w:lvl>
    <w:lvl w:ilvl="7" w:tplc="7752E6F6">
      <w:numFmt w:val="decimal"/>
      <w:lvlText w:val=""/>
      <w:lvlJc w:val="left"/>
      <w:pPr>
        <w:ind w:left="0" w:firstLine="0"/>
      </w:pPr>
    </w:lvl>
    <w:lvl w:ilvl="8" w:tplc="03DA19AC">
      <w:numFmt w:val="decimal"/>
      <w:lvlText w:val=""/>
      <w:lvlJc w:val="left"/>
      <w:pPr>
        <w:ind w:left="0" w:firstLine="0"/>
      </w:pPr>
    </w:lvl>
  </w:abstractNum>
  <w:abstractNum w:abstractNumId="19" w15:restartNumberingAfterBreak="0">
    <w:nsid w:val="1ECE02D4"/>
    <w:multiLevelType w:val="multilevel"/>
    <w:tmpl w:val="1F4ADDE6"/>
    <w:lvl w:ilvl="0">
      <w:start w:val="1"/>
      <w:numFmt w:val="bullet"/>
      <w:lvlText w:val=""/>
      <w:lvlJc w:val="left"/>
      <w:pPr>
        <w:tabs>
          <w:tab w:val="num" w:pos="720"/>
        </w:tabs>
        <w:ind w:left="720" w:hanging="331"/>
      </w:pPr>
      <w:rPr>
        <w:rFonts w:ascii="Symbol" w:hAnsi="Symbol" w:hint="default"/>
        <w:sz w:val="22"/>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31"/>
      </w:pPr>
      <w:rPr>
        <w:rFonts w:ascii="Symbol" w:hAnsi="Symbol" w:hint="default"/>
        <w:color w:val="auto"/>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31"/>
      </w:pPr>
      <w:rPr>
        <w:rFonts w:ascii="Symbol" w:hAnsi="Symbol" w:hint="default"/>
        <w:color w:val="auto"/>
      </w:rPr>
    </w:lvl>
    <w:lvl w:ilvl="5">
      <w:start w:val="1"/>
      <w:numFmt w:val="bullet"/>
      <w:lvlText w:val=""/>
      <w:lvlJc w:val="left"/>
      <w:pPr>
        <w:tabs>
          <w:tab w:val="num" w:pos="2520"/>
        </w:tabs>
        <w:ind w:left="2520" w:hanging="360"/>
      </w:pPr>
      <w:rPr>
        <w:rFonts w:ascii="Symbol" w:hAnsi="Symbol" w:hint="default"/>
      </w:rPr>
    </w:lvl>
    <w:lvl w:ilvl="6">
      <w:start w:val="1"/>
      <w:numFmt w:val="bullet"/>
      <w:lvlText w:val=""/>
      <w:lvlJc w:val="left"/>
      <w:pPr>
        <w:tabs>
          <w:tab w:val="num" w:pos="2549"/>
        </w:tabs>
        <w:ind w:left="2880" w:hanging="331"/>
      </w:pPr>
      <w:rPr>
        <w:rFonts w:ascii="Symbol" w:hAnsi="Symbol" w:hint="default"/>
        <w:color w:val="auto"/>
      </w:rPr>
    </w:lvl>
    <w:lvl w:ilvl="7">
      <w:start w:val="1"/>
      <w:numFmt w:val="bullet"/>
      <w:lvlText w:val=""/>
      <w:lvlJc w:val="left"/>
      <w:pPr>
        <w:tabs>
          <w:tab w:val="num" w:pos="2880"/>
        </w:tabs>
        <w:ind w:left="3240" w:hanging="360"/>
      </w:pPr>
      <w:rPr>
        <w:rFonts w:ascii="Symbol" w:hAnsi="Symbol" w:hint="default"/>
      </w:rPr>
    </w:lvl>
    <w:lvl w:ilvl="8">
      <w:start w:val="1"/>
      <w:numFmt w:val="bullet"/>
      <w:lvlText w:val=""/>
      <w:lvlJc w:val="left"/>
      <w:pPr>
        <w:tabs>
          <w:tab w:val="num" w:pos="3269"/>
        </w:tabs>
        <w:ind w:left="3600" w:hanging="331"/>
      </w:pPr>
      <w:rPr>
        <w:rFonts w:ascii="Symbol" w:hAnsi="Symbol" w:hint="default"/>
        <w:color w:val="auto"/>
      </w:rPr>
    </w:lvl>
  </w:abstractNum>
  <w:abstractNum w:abstractNumId="20" w15:restartNumberingAfterBreak="0">
    <w:nsid w:val="1FAB2BCD"/>
    <w:multiLevelType w:val="hybridMultilevel"/>
    <w:tmpl w:val="06AEC466"/>
    <w:lvl w:ilvl="0" w:tplc="2D6E4206">
      <w:start w:val="1"/>
      <w:numFmt w:val="bullet"/>
      <w:lvlText w:val="•"/>
      <w:lvlJc w:val="left"/>
      <w:pPr>
        <w:ind w:left="720" w:hanging="360"/>
      </w:pPr>
    </w:lvl>
    <w:lvl w:ilvl="1" w:tplc="4BE2A236">
      <w:numFmt w:val="decimal"/>
      <w:lvlText w:val=""/>
      <w:lvlJc w:val="left"/>
      <w:pPr>
        <w:ind w:left="0" w:firstLine="0"/>
      </w:pPr>
    </w:lvl>
    <w:lvl w:ilvl="2" w:tplc="93A0DFB4">
      <w:numFmt w:val="decimal"/>
      <w:lvlText w:val=""/>
      <w:lvlJc w:val="left"/>
      <w:pPr>
        <w:ind w:left="0" w:firstLine="0"/>
      </w:pPr>
    </w:lvl>
    <w:lvl w:ilvl="3" w:tplc="7850F042">
      <w:numFmt w:val="decimal"/>
      <w:lvlText w:val=""/>
      <w:lvlJc w:val="left"/>
      <w:pPr>
        <w:ind w:left="0" w:firstLine="0"/>
      </w:pPr>
    </w:lvl>
    <w:lvl w:ilvl="4" w:tplc="CB3EC09C">
      <w:numFmt w:val="decimal"/>
      <w:lvlText w:val=""/>
      <w:lvlJc w:val="left"/>
      <w:pPr>
        <w:ind w:left="0" w:firstLine="0"/>
      </w:pPr>
    </w:lvl>
    <w:lvl w:ilvl="5" w:tplc="C67C25DE">
      <w:numFmt w:val="decimal"/>
      <w:lvlText w:val=""/>
      <w:lvlJc w:val="left"/>
      <w:pPr>
        <w:ind w:left="0" w:firstLine="0"/>
      </w:pPr>
    </w:lvl>
    <w:lvl w:ilvl="6" w:tplc="01A0AD70">
      <w:numFmt w:val="decimal"/>
      <w:lvlText w:val=""/>
      <w:lvlJc w:val="left"/>
      <w:pPr>
        <w:ind w:left="0" w:firstLine="0"/>
      </w:pPr>
    </w:lvl>
    <w:lvl w:ilvl="7" w:tplc="22B021D8">
      <w:numFmt w:val="decimal"/>
      <w:lvlText w:val=""/>
      <w:lvlJc w:val="left"/>
      <w:pPr>
        <w:ind w:left="0" w:firstLine="0"/>
      </w:pPr>
    </w:lvl>
    <w:lvl w:ilvl="8" w:tplc="E1BEC944">
      <w:numFmt w:val="decimal"/>
      <w:lvlText w:val=""/>
      <w:lvlJc w:val="left"/>
      <w:pPr>
        <w:ind w:left="0" w:firstLine="0"/>
      </w:pPr>
    </w:lvl>
  </w:abstractNum>
  <w:abstractNum w:abstractNumId="21" w15:restartNumberingAfterBreak="0">
    <w:nsid w:val="25F435FD"/>
    <w:multiLevelType w:val="hybridMultilevel"/>
    <w:tmpl w:val="CBB0A258"/>
    <w:lvl w:ilvl="0" w:tplc="7D72E51C">
      <w:start w:val="1"/>
      <w:numFmt w:val="bullet"/>
      <w:lvlText w:val="•"/>
      <w:lvlJc w:val="left"/>
      <w:pPr>
        <w:ind w:left="720" w:hanging="360"/>
      </w:pPr>
    </w:lvl>
    <w:lvl w:ilvl="1" w:tplc="00E0EB40">
      <w:numFmt w:val="decimal"/>
      <w:lvlText w:val=""/>
      <w:lvlJc w:val="left"/>
      <w:pPr>
        <w:ind w:left="0" w:firstLine="0"/>
      </w:pPr>
    </w:lvl>
    <w:lvl w:ilvl="2" w:tplc="968E6668">
      <w:numFmt w:val="decimal"/>
      <w:lvlText w:val=""/>
      <w:lvlJc w:val="left"/>
      <w:pPr>
        <w:ind w:left="0" w:firstLine="0"/>
      </w:pPr>
    </w:lvl>
    <w:lvl w:ilvl="3" w:tplc="3616420E">
      <w:numFmt w:val="decimal"/>
      <w:lvlText w:val=""/>
      <w:lvlJc w:val="left"/>
      <w:pPr>
        <w:ind w:left="0" w:firstLine="0"/>
      </w:pPr>
    </w:lvl>
    <w:lvl w:ilvl="4" w:tplc="5E72BCEC">
      <w:numFmt w:val="decimal"/>
      <w:lvlText w:val=""/>
      <w:lvlJc w:val="left"/>
      <w:pPr>
        <w:ind w:left="0" w:firstLine="0"/>
      </w:pPr>
    </w:lvl>
    <w:lvl w:ilvl="5" w:tplc="21AE5F3C">
      <w:numFmt w:val="decimal"/>
      <w:lvlText w:val=""/>
      <w:lvlJc w:val="left"/>
      <w:pPr>
        <w:ind w:left="0" w:firstLine="0"/>
      </w:pPr>
    </w:lvl>
    <w:lvl w:ilvl="6" w:tplc="DC6225AC">
      <w:numFmt w:val="decimal"/>
      <w:lvlText w:val=""/>
      <w:lvlJc w:val="left"/>
      <w:pPr>
        <w:ind w:left="0" w:firstLine="0"/>
      </w:pPr>
    </w:lvl>
    <w:lvl w:ilvl="7" w:tplc="828E0F6E">
      <w:numFmt w:val="decimal"/>
      <w:lvlText w:val=""/>
      <w:lvlJc w:val="left"/>
      <w:pPr>
        <w:ind w:left="0" w:firstLine="0"/>
      </w:pPr>
    </w:lvl>
    <w:lvl w:ilvl="8" w:tplc="509AAED0">
      <w:numFmt w:val="decimal"/>
      <w:lvlText w:val=""/>
      <w:lvlJc w:val="left"/>
      <w:pPr>
        <w:ind w:left="0" w:firstLine="0"/>
      </w:pPr>
    </w:lvl>
  </w:abstractNum>
  <w:abstractNum w:abstractNumId="22" w15:restartNumberingAfterBreak="0">
    <w:nsid w:val="27C60510"/>
    <w:multiLevelType w:val="multilevel"/>
    <w:tmpl w:val="E2DA542A"/>
    <w:styleLink w:val="Bullet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85758C7"/>
    <w:multiLevelType w:val="hybridMultilevel"/>
    <w:tmpl w:val="B8B81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910047"/>
    <w:multiLevelType w:val="hybridMultilevel"/>
    <w:tmpl w:val="BADE4AB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2A8D147E"/>
    <w:multiLevelType w:val="multilevel"/>
    <w:tmpl w:val="4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C00417B"/>
    <w:multiLevelType w:val="hybridMultilevel"/>
    <w:tmpl w:val="BDFCF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4C1847"/>
    <w:multiLevelType w:val="multilevel"/>
    <w:tmpl w:val="9104A9E4"/>
    <w:lvl w:ilvl="0">
      <w:start w:val="1"/>
      <w:numFmt w:val="decimal"/>
      <w:lvlText w:val="______ %1."/>
      <w:lvlJc w:val="right"/>
      <w:pPr>
        <w:tabs>
          <w:tab w:val="num" w:pos="1440"/>
        </w:tabs>
        <w:ind w:left="1440" w:hanging="72"/>
      </w:pPr>
      <w:rPr>
        <w:rFonts w:hint="default"/>
      </w:rPr>
    </w:lvl>
    <w:lvl w:ilvl="1">
      <w:start w:val="1"/>
      <w:numFmt w:val="lowerLetter"/>
      <w:lvlText w:val="%2)"/>
      <w:lvlJc w:val="left"/>
      <w:pPr>
        <w:tabs>
          <w:tab w:val="num" w:pos="720"/>
        </w:tabs>
        <w:ind w:left="720" w:hanging="360"/>
      </w:pPr>
      <w:rPr>
        <w:rFonts w:hint="default"/>
      </w:rPr>
    </w:lvl>
    <w:lvl w:ilvl="2">
      <w:start w:val="1"/>
      <w:numFmt w:val="lowerRoman"/>
      <w:pStyle w:val="StepLine"/>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2E133C23"/>
    <w:multiLevelType w:val="multilevel"/>
    <w:tmpl w:val="853E1D0E"/>
    <w:styleLink w:val="Headings"/>
    <w:lvl w:ilvl="0">
      <w:start w:val="1"/>
      <w:numFmt w:val="decimal"/>
      <w:lvlText w:val="%1"/>
      <w:lvlJc w:val="left"/>
      <w:pPr>
        <w:ind w:left="360" w:hanging="360"/>
      </w:pPr>
      <w:rPr>
        <w:rFonts w:ascii="Poppins SemiBold" w:hAnsi="Poppins SemiBold" w:hint="default"/>
        <w:b w:val="0"/>
        <w:i w:val="0"/>
        <w:color w:val="auto"/>
        <w:sz w:val="20"/>
      </w:rPr>
    </w:lvl>
    <w:lvl w:ilvl="1">
      <w:start w:val="1"/>
      <w:numFmt w:val="decimal"/>
      <w:lvlText w:val="%1.%2."/>
      <w:lvlJc w:val="left"/>
      <w:pPr>
        <w:tabs>
          <w:tab w:val="num" w:pos="1728"/>
        </w:tabs>
        <w:ind w:left="864" w:firstLine="0"/>
      </w:pPr>
      <w:rPr>
        <w:rFonts w:hint="default"/>
      </w:rPr>
    </w:lvl>
    <w:lvl w:ilvl="2">
      <w:start w:val="1"/>
      <w:numFmt w:val="decimal"/>
      <w:lvlText w:val="%1.%2.%3."/>
      <w:lvlJc w:val="left"/>
      <w:pPr>
        <w:tabs>
          <w:tab w:val="num" w:pos="2592"/>
        </w:tabs>
        <w:ind w:left="1728" w:firstLine="0"/>
      </w:pPr>
      <w:rPr>
        <w:rFonts w:hint="default"/>
      </w:rPr>
    </w:lvl>
    <w:lvl w:ilvl="3">
      <w:start w:val="1"/>
      <w:numFmt w:val="decimal"/>
      <w:lvlText w:val="%1.%2.%3.%4."/>
      <w:lvlJc w:val="left"/>
      <w:pPr>
        <w:tabs>
          <w:tab w:val="num" w:pos="864"/>
        </w:tabs>
        <w:ind w:left="0" w:firstLine="0"/>
      </w:pPr>
      <w:rPr>
        <w:rFonts w:hint="default"/>
      </w:rPr>
    </w:lvl>
    <w:lvl w:ilvl="4">
      <w:start w:val="1"/>
      <w:numFmt w:val="decimal"/>
      <w:lvlText w:val="%1.%2.%3.%4.%5."/>
      <w:lvlJc w:val="left"/>
      <w:pPr>
        <w:tabs>
          <w:tab w:val="num" w:pos="3456"/>
        </w:tabs>
        <w:ind w:left="2592" w:firstLine="0"/>
      </w:pPr>
      <w:rPr>
        <w:rFonts w:hint="default"/>
      </w:rPr>
    </w:lvl>
    <w:lvl w:ilvl="5">
      <w:start w:val="1"/>
      <w:numFmt w:val="decimal"/>
      <w:lvlText w:val="%1.%2.%3.%4.%5.%6."/>
      <w:lvlJc w:val="left"/>
      <w:pPr>
        <w:tabs>
          <w:tab w:val="num" w:pos="3456"/>
        </w:tabs>
        <w:ind w:left="2592" w:firstLine="0"/>
      </w:pPr>
      <w:rPr>
        <w:rFonts w:hint="default"/>
      </w:rPr>
    </w:lvl>
    <w:lvl w:ilvl="6">
      <w:start w:val="1"/>
      <w:numFmt w:val="decimal"/>
      <w:lvlText w:val="%1.%2.%3.%4.%5.%6.%7."/>
      <w:lvlJc w:val="left"/>
      <w:pPr>
        <w:tabs>
          <w:tab w:val="num" w:pos="3456"/>
        </w:tabs>
        <w:ind w:left="2592" w:firstLine="0"/>
      </w:pPr>
      <w:rPr>
        <w:rFonts w:hint="default"/>
      </w:rPr>
    </w:lvl>
    <w:lvl w:ilvl="7">
      <w:start w:val="1"/>
      <w:numFmt w:val="decimal"/>
      <w:lvlText w:val="%1.%2.%3.%4.%5.%6.%7.%8."/>
      <w:lvlJc w:val="left"/>
      <w:pPr>
        <w:tabs>
          <w:tab w:val="num" w:pos="3456"/>
        </w:tabs>
        <w:ind w:left="2592" w:firstLine="0"/>
      </w:pPr>
      <w:rPr>
        <w:rFonts w:hint="default"/>
      </w:rPr>
    </w:lvl>
    <w:lvl w:ilvl="8">
      <w:start w:val="1"/>
      <w:numFmt w:val="upperLetter"/>
      <w:pStyle w:val="Heading9"/>
      <w:suff w:val="space"/>
      <w:lvlText w:val="Appendix %9."/>
      <w:lvlJc w:val="left"/>
      <w:pPr>
        <w:ind w:left="1260" w:hanging="360"/>
      </w:pPr>
      <w:rPr>
        <w:rFonts w:hint="default"/>
        <w:color w:val="018374"/>
      </w:rPr>
    </w:lvl>
  </w:abstractNum>
  <w:abstractNum w:abstractNumId="29" w15:restartNumberingAfterBreak="0">
    <w:nsid w:val="31E569AC"/>
    <w:multiLevelType w:val="multilevel"/>
    <w:tmpl w:val="1F4ADDE6"/>
    <w:lvl w:ilvl="0">
      <w:start w:val="1"/>
      <w:numFmt w:val="bullet"/>
      <w:lvlText w:val=""/>
      <w:lvlJc w:val="left"/>
      <w:pPr>
        <w:tabs>
          <w:tab w:val="num" w:pos="720"/>
        </w:tabs>
        <w:ind w:left="720" w:hanging="331"/>
      </w:pPr>
      <w:rPr>
        <w:rFonts w:ascii="Symbol" w:hAnsi="Symbol" w:hint="default"/>
        <w:sz w:val="22"/>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31"/>
      </w:pPr>
      <w:rPr>
        <w:rFonts w:ascii="Symbol" w:hAnsi="Symbol" w:hint="default"/>
        <w:color w:val="auto"/>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31"/>
      </w:pPr>
      <w:rPr>
        <w:rFonts w:ascii="Symbol" w:hAnsi="Symbol" w:hint="default"/>
        <w:color w:val="auto"/>
      </w:rPr>
    </w:lvl>
    <w:lvl w:ilvl="5">
      <w:start w:val="1"/>
      <w:numFmt w:val="bullet"/>
      <w:lvlText w:val=""/>
      <w:lvlJc w:val="left"/>
      <w:pPr>
        <w:tabs>
          <w:tab w:val="num" w:pos="2520"/>
        </w:tabs>
        <w:ind w:left="2520" w:hanging="360"/>
      </w:pPr>
      <w:rPr>
        <w:rFonts w:ascii="Symbol" w:hAnsi="Symbol" w:hint="default"/>
      </w:rPr>
    </w:lvl>
    <w:lvl w:ilvl="6">
      <w:start w:val="1"/>
      <w:numFmt w:val="bullet"/>
      <w:lvlText w:val=""/>
      <w:lvlJc w:val="left"/>
      <w:pPr>
        <w:tabs>
          <w:tab w:val="num" w:pos="2549"/>
        </w:tabs>
        <w:ind w:left="2880" w:hanging="331"/>
      </w:pPr>
      <w:rPr>
        <w:rFonts w:ascii="Symbol" w:hAnsi="Symbol" w:hint="default"/>
        <w:color w:val="auto"/>
      </w:rPr>
    </w:lvl>
    <w:lvl w:ilvl="7">
      <w:start w:val="1"/>
      <w:numFmt w:val="bullet"/>
      <w:lvlText w:val=""/>
      <w:lvlJc w:val="left"/>
      <w:pPr>
        <w:tabs>
          <w:tab w:val="num" w:pos="2880"/>
        </w:tabs>
        <w:ind w:left="3240" w:hanging="360"/>
      </w:pPr>
      <w:rPr>
        <w:rFonts w:ascii="Symbol" w:hAnsi="Symbol" w:hint="default"/>
      </w:rPr>
    </w:lvl>
    <w:lvl w:ilvl="8">
      <w:start w:val="1"/>
      <w:numFmt w:val="bullet"/>
      <w:lvlText w:val=""/>
      <w:lvlJc w:val="left"/>
      <w:pPr>
        <w:tabs>
          <w:tab w:val="num" w:pos="3269"/>
        </w:tabs>
        <w:ind w:left="3600" w:hanging="331"/>
      </w:pPr>
      <w:rPr>
        <w:rFonts w:ascii="Symbol" w:hAnsi="Symbol" w:hint="default"/>
        <w:color w:val="auto"/>
      </w:rPr>
    </w:lvl>
  </w:abstractNum>
  <w:abstractNum w:abstractNumId="30" w15:restartNumberingAfterBreak="0">
    <w:nsid w:val="320F16F5"/>
    <w:multiLevelType w:val="multilevel"/>
    <w:tmpl w:val="0298F932"/>
    <w:lvl w:ilvl="0">
      <w:start w:val="1"/>
      <w:numFmt w:val="none"/>
      <w:pStyle w:val="HeaderPg1"/>
      <w:suff w:val="nothing"/>
      <w:lvlText w:val="%1"/>
      <w:lvlJc w:val="left"/>
      <w:pPr>
        <w:ind w:left="0" w:firstLine="0"/>
      </w:pPr>
      <w:rPr>
        <w:rFonts w:ascii="Arial" w:hAnsi="Arial" w:hint="default"/>
        <w:b/>
        <w:sz w:val="22"/>
      </w:rPr>
    </w:lvl>
    <w:lvl w:ilvl="1">
      <w:start w:val="1"/>
      <w:numFmt w:val="decimal"/>
      <w:lvlText w:val="%1%2."/>
      <w:lvlJc w:val="left"/>
      <w:pPr>
        <w:tabs>
          <w:tab w:val="num" w:pos="360"/>
        </w:tabs>
        <w:ind w:left="360" w:hanging="360"/>
      </w:pPr>
      <w:rPr>
        <w:rFonts w:cs="Times New Roman"/>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tabs>
          <w:tab w:val="num" w:pos="1080"/>
        </w:tabs>
        <w:ind w:left="1080" w:hanging="720"/>
      </w:pPr>
      <w:rPr>
        <w:rFonts w:ascii="Arial" w:hAnsi="Arial" w:hint="default"/>
        <w:b/>
        <w:i w:val="0"/>
      </w:rPr>
    </w:lvl>
    <w:lvl w:ilvl="3">
      <w:start w:val="1"/>
      <w:numFmt w:val="decimal"/>
      <w:lvlText w:val="%1%2.%3.%4."/>
      <w:lvlJc w:val="left"/>
      <w:pPr>
        <w:tabs>
          <w:tab w:val="num" w:pos="1800"/>
        </w:tabs>
        <w:ind w:left="1800" w:hanging="720"/>
      </w:pPr>
      <w:rPr>
        <w:rFonts w:ascii="Arial" w:hAnsi="Arial" w:hint="default"/>
        <w:b/>
        <w:i w:val="0"/>
      </w:rPr>
    </w:lvl>
    <w:lvl w:ilvl="4">
      <w:start w:val="1"/>
      <w:numFmt w:val="decimal"/>
      <w:lvlText w:val="%1%2.%3.%4.%5."/>
      <w:lvlJc w:val="left"/>
      <w:pPr>
        <w:tabs>
          <w:tab w:val="num" w:pos="2520"/>
        </w:tabs>
        <w:ind w:left="2520" w:hanging="720"/>
      </w:pPr>
      <w:rPr>
        <w:rFonts w:ascii="Arial Narrow" w:hAnsi="Arial Narrow" w:hint="default"/>
        <w:b w:val="0"/>
        <w:i w:val="0"/>
      </w:rPr>
    </w:lvl>
    <w:lvl w:ilvl="5">
      <w:start w:val="1"/>
      <w:numFmt w:val="decimal"/>
      <w:suff w:val="space"/>
      <w:lvlText w:val="%1%2.%3.%4.%5.%6."/>
      <w:lvlJc w:val="left"/>
      <w:pPr>
        <w:ind w:left="360" w:firstLine="0"/>
      </w:pPr>
      <w:rPr>
        <w:rFonts w:ascii="Arial Narrow" w:hAnsi="Arial Narrow" w:hint="default"/>
      </w:rPr>
    </w:lvl>
    <w:lvl w:ilvl="6">
      <w:start w:val="1"/>
      <w:numFmt w:val="decimal"/>
      <w:suff w:val="space"/>
      <w:lvlText w:val="%1%2.%3.%4.%5.%6.%7."/>
      <w:lvlJc w:val="left"/>
      <w:pPr>
        <w:ind w:left="360" w:firstLine="0"/>
      </w:pPr>
      <w:rPr>
        <w:rFonts w:hint="default"/>
      </w:rPr>
    </w:lvl>
    <w:lvl w:ilvl="7">
      <w:start w:val="1"/>
      <w:numFmt w:val="decimal"/>
      <w:suff w:val="space"/>
      <w:lvlText w:val="%1%2.%3.%4.%5.%6.%7.%8."/>
      <w:lvlJc w:val="left"/>
      <w:pPr>
        <w:ind w:left="360" w:firstLine="0"/>
      </w:pPr>
      <w:rPr>
        <w:rFonts w:hint="default"/>
      </w:rPr>
    </w:lvl>
    <w:lvl w:ilvl="8">
      <w:start w:val="1"/>
      <w:numFmt w:val="upperLetter"/>
      <w:suff w:val="space"/>
      <w:lvlText w:val="Appendix %9."/>
      <w:lvlJc w:val="left"/>
      <w:pPr>
        <w:ind w:left="360" w:firstLine="288"/>
      </w:pPr>
      <w:rPr>
        <w:rFonts w:ascii="Arial" w:hAnsi="Arial" w:hint="default"/>
      </w:rPr>
    </w:lvl>
  </w:abstractNum>
  <w:abstractNum w:abstractNumId="31" w15:restartNumberingAfterBreak="0">
    <w:nsid w:val="389C7D80"/>
    <w:multiLevelType w:val="hybridMultilevel"/>
    <w:tmpl w:val="FCCA5B5C"/>
    <w:lvl w:ilvl="0" w:tplc="E1CAA0EA">
      <w:start w:val="1"/>
      <w:numFmt w:val="bullet"/>
      <w:pStyle w:val="HazardText3"/>
      <w:lvlText w:val=""/>
      <w:lvlJc w:val="left"/>
      <w:pPr>
        <w:tabs>
          <w:tab w:val="num" w:pos="648"/>
        </w:tabs>
        <w:ind w:left="648"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9D275A8"/>
    <w:multiLevelType w:val="hybridMultilevel"/>
    <w:tmpl w:val="E772A3A8"/>
    <w:lvl w:ilvl="0" w:tplc="D8E8E902">
      <w:start w:val="1"/>
      <w:numFmt w:val="bullet"/>
      <w:lvlText w:val="•"/>
      <w:lvlJc w:val="left"/>
      <w:pPr>
        <w:ind w:left="720" w:hanging="360"/>
      </w:pPr>
    </w:lvl>
    <w:lvl w:ilvl="1" w:tplc="A06A8650">
      <w:numFmt w:val="decimal"/>
      <w:lvlText w:val=""/>
      <w:lvlJc w:val="left"/>
      <w:pPr>
        <w:ind w:left="0" w:firstLine="0"/>
      </w:pPr>
    </w:lvl>
    <w:lvl w:ilvl="2" w:tplc="114C029A">
      <w:numFmt w:val="decimal"/>
      <w:lvlText w:val=""/>
      <w:lvlJc w:val="left"/>
      <w:pPr>
        <w:ind w:left="0" w:firstLine="0"/>
      </w:pPr>
    </w:lvl>
    <w:lvl w:ilvl="3" w:tplc="069C0412">
      <w:numFmt w:val="decimal"/>
      <w:lvlText w:val=""/>
      <w:lvlJc w:val="left"/>
      <w:pPr>
        <w:ind w:left="0" w:firstLine="0"/>
      </w:pPr>
    </w:lvl>
    <w:lvl w:ilvl="4" w:tplc="7E32E4CE">
      <w:numFmt w:val="decimal"/>
      <w:lvlText w:val=""/>
      <w:lvlJc w:val="left"/>
      <w:pPr>
        <w:ind w:left="0" w:firstLine="0"/>
      </w:pPr>
    </w:lvl>
    <w:lvl w:ilvl="5" w:tplc="5568EBE6">
      <w:numFmt w:val="decimal"/>
      <w:lvlText w:val=""/>
      <w:lvlJc w:val="left"/>
      <w:pPr>
        <w:ind w:left="0" w:firstLine="0"/>
      </w:pPr>
    </w:lvl>
    <w:lvl w:ilvl="6" w:tplc="612EBE16">
      <w:numFmt w:val="decimal"/>
      <w:lvlText w:val=""/>
      <w:lvlJc w:val="left"/>
      <w:pPr>
        <w:ind w:left="0" w:firstLine="0"/>
      </w:pPr>
    </w:lvl>
    <w:lvl w:ilvl="7" w:tplc="CCB49D2C">
      <w:numFmt w:val="decimal"/>
      <w:lvlText w:val=""/>
      <w:lvlJc w:val="left"/>
      <w:pPr>
        <w:ind w:left="0" w:firstLine="0"/>
      </w:pPr>
    </w:lvl>
    <w:lvl w:ilvl="8" w:tplc="0D84F8D2">
      <w:numFmt w:val="decimal"/>
      <w:lvlText w:val=""/>
      <w:lvlJc w:val="left"/>
      <w:pPr>
        <w:ind w:left="0" w:firstLine="0"/>
      </w:pPr>
    </w:lvl>
  </w:abstractNum>
  <w:abstractNum w:abstractNumId="33" w15:restartNumberingAfterBreak="0">
    <w:nsid w:val="3C275FA4"/>
    <w:multiLevelType w:val="multilevel"/>
    <w:tmpl w:val="E9A4EF60"/>
    <w:styleLink w:val="111111"/>
    <w:lvl w:ilvl="0">
      <w:start w:val="1"/>
      <w:numFmt w:val="none"/>
      <w:suff w:val="nothing"/>
      <w:lvlText w:val="%1"/>
      <w:lvlJc w:val="left"/>
      <w:pPr>
        <w:ind w:left="0" w:firstLine="0"/>
      </w:pPr>
      <w:rPr>
        <w:rFonts w:ascii="Poppins" w:hAnsi="Poppins" w:hint="default"/>
        <w:b/>
        <w:sz w:val="20"/>
      </w:rPr>
    </w:lvl>
    <w:lvl w:ilvl="1">
      <w:start w:val="1"/>
      <w:numFmt w:val="decimal"/>
      <w:pStyle w:val="Outline1"/>
      <w:lvlText w:val="%1%2."/>
      <w:lvlJc w:val="left"/>
      <w:pPr>
        <w:tabs>
          <w:tab w:val="num" w:pos="360"/>
        </w:tabs>
        <w:ind w:left="360" w:hanging="360"/>
      </w:pPr>
      <w:rPr>
        <w:rFonts w:ascii="Poppins" w:hAnsi="Poppins" w:hint="default"/>
        <w:b/>
        <w:i w:val="0"/>
        <w:color w:val="auto"/>
        <w:sz w:val="20"/>
      </w:rPr>
    </w:lvl>
    <w:lvl w:ilvl="2">
      <w:start w:val="1"/>
      <w:numFmt w:val="decimal"/>
      <w:pStyle w:val="Outline2"/>
      <w:isLgl/>
      <w:lvlText w:val="%1%2.%3."/>
      <w:lvlJc w:val="left"/>
      <w:pPr>
        <w:tabs>
          <w:tab w:val="num" w:pos="1080"/>
        </w:tabs>
        <w:ind w:left="1080" w:hanging="720"/>
      </w:pPr>
      <w:rPr>
        <w:rFonts w:ascii="Poppins" w:hAnsi="Poppins" w:hint="default"/>
        <w:b/>
        <w:i w:val="0"/>
        <w:color w:val="auto"/>
        <w:sz w:val="20"/>
      </w:rPr>
    </w:lvl>
    <w:lvl w:ilvl="3">
      <w:start w:val="1"/>
      <w:numFmt w:val="decimal"/>
      <w:pStyle w:val="Outline3"/>
      <w:lvlText w:val="%1%2.%3.%4."/>
      <w:lvlJc w:val="left"/>
      <w:pPr>
        <w:tabs>
          <w:tab w:val="num" w:pos="1800"/>
        </w:tabs>
        <w:ind w:left="1800" w:hanging="720"/>
      </w:pPr>
      <w:rPr>
        <w:rFonts w:ascii="Poppins" w:hAnsi="Poppins" w:hint="default"/>
        <w:b/>
        <w:i w:val="0"/>
        <w:color w:val="auto"/>
        <w:sz w:val="20"/>
      </w:rPr>
    </w:lvl>
    <w:lvl w:ilvl="4">
      <w:start w:val="1"/>
      <w:numFmt w:val="decimal"/>
      <w:pStyle w:val="Outline4"/>
      <w:lvlText w:val="%1%2.%3.%4.%5."/>
      <w:lvlJc w:val="left"/>
      <w:pPr>
        <w:tabs>
          <w:tab w:val="num" w:pos="2520"/>
        </w:tabs>
        <w:ind w:left="2520" w:hanging="720"/>
      </w:pPr>
      <w:rPr>
        <w:rFonts w:ascii="Poppins Light" w:hAnsi="Poppins Light" w:hint="default"/>
        <w:b w:val="0"/>
        <w:i w:val="0"/>
        <w:color w:val="auto"/>
        <w:sz w:val="20"/>
      </w:rPr>
    </w:lvl>
    <w:lvl w:ilvl="5">
      <w:start w:val="1"/>
      <w:numFmt w:val="decimal"/>
      <w:suff w:val="space"/>
      <w:lvlText w:val="%1%2.%3.%4.%5.%6."/>
      <w:lvlJc w:val="left"/>
      <w:pPr>
        <w:ind w:left="360" w:firstLine="0"/>
      </w:pPr>
      <w:rPr>
        <w:rFonts w:hint="default"/>
      </w:rPr>
    </w:lvl>
    <w:lvl w:ilvl="6">
      <w:start w:val="1"/>
      <w:numFmt w:val="decimal"/>
      <w:suff w:val="space"/>
      <w:lvlText w:val="%1%2.%3.%4.%5.%6.%7."/>
      <w:lvlJc w:val="left"/>
      <w:pPr>
        <w:ind w:left="360" w:firstLine="0"/>
      </w:pPr>
      <w:rPr>
        <w:rFonts w:hint="default"/>
      </w:rPr>
    </w:lvl>
    <w:lvl w:ilvl="7">
      <w:start w:val="1"/>
      <w:numFmt w:val="decimal"/>
      <w:suff w:val="space"/>
      <w:lvlText w:val="%1%2.%3.%4.%5.%6.%7.%8."/>
      <w:lvlJc w:val="left"/>
      <w:pPr>
        <w:ind w:left="360" w:firstLine="0"/>
      </w:pPr>
      <w:rPr>
        <w:rFonts w:hint="default"/>
      </w:rPr>
    </w:lvl>
    <w:lvl w:ilvl="8">
      <w:start w:val="1"/>
      <w:numFmt w:val="upperLetter"/>
      <w:suff w:val="space"/>
      <w:lvlText w:val="Appendix %9."/>
      <w:lvlJc w:val="left"/>
      <w:pPr>
        <w:ind w:left="360" w:firstLine="288"/>
      </w:pPr>
      <w:rPr>
        <w:rFonts w:ascii="Poppins SemiBold" w:hAnsi="Poppins SemiBold" w:hint="default"/>
        <w:color w:val="018374"/>
        <w:sz w:val="24"/>
      </w:rPr>
    </w:lvl>
  </w:abstractNum>
  <w:abstractNum w:abstractNumId="34" w15:restartNumberingAfterBreak="0">
    <w:nsid w:val="436D719D"/>
    <w:multiLevelType w:val="hybridMultilevel"/>
    <w:tmpl w:val="4F6C3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70A15DB"/>
    <w:multiLevelType w:val="hybridMultilevel"/>
    <w:tmpl w:val="C6B831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48204337"/>
    <w:multiLevelType w:val="hybridMultilevel"/>
    <w:tmpl w:val="C5B2BBD6"/>
    <w:lvl w:ilvl="0" w:tplc="A1BE7144">
      <w:start w:val="1"/>
      <w:numFmt w:val="bullet"/>
      <w:lvlText w:val="•"/>
      <w:lvlJc w:val="left"/>
      <w:pPr>
        <w:ind w:left="720" w:hanging="360"/>
      </w:pPr>
    </w:lvl>
    <w:lvl w:ilvl="1" w:tplc="B7F81656">
      <w:numFmt w:val="decimal"/>
      <w:lvlText w:val=""/>
      <w:lvlJc w:val="left"/>
      <w:pPr>
        <w:ind w:left="0" w:firstLine="0"/>
      </w:pPr>
    </w:lvl>
    <w:lvl w:ilvl="2" w:tplc="3210FDB2">
      <w:numFmt w:val="decimal"/>
      <w:lvlText w:val=""/>
      <w:lvlJc w:val="left"/>
      <w:pPr>
        <w:ind w:left="0" w:firstLine="0"/>
      </w:pPr>
    </w:lvl>
    <w:lvl w:ilvl="3" w:tplc="44E68A6A">
      <w:numFmt w:val="decimal"/>
      <w:lvlText w:val=""/>
      <w:lvlJc w:val="left"/>
      <w:pPr>
        <w:ind w:left="0" w:firstLine="0"/>
      </w:pPr>
    </w:lvl>
    <w:lvl w:ilvl="4" w:tplc="885CCECC">
      <w:numFmt w:val="decimal"/>
      <w:lvlText w:val=""/>
      <w:lvlJc w:val="left"/>
      <w:pPr>
        <w:ind w:left="0" w:firstLine="0"/>
      </w:pPr>
    </w:lvl>
    <w:lvl w:ilvl="5" w:tplc="DC4A8852">
      <w:numFmt w:val="decimal"/>
      <w:lvlText w:val=""/>
      <w:lvlJc w:val="left"/>
      <w:pPr>
        <w:ind w:left="0" w:firstLine="0"/>
      </w:pPr>
    </w:lvl>
    <w:lvl w:ilvl="6" w:tplc="56B02B5C">
      <w:numFmt w:val="decimal"/>
      <w:lvlText w:val=""/>
      <w:lvlJc w:val="left"/>
      <w:pPr>
        <w:ind w:left="0" w:firstLine="0"/>
      </w:pPr>
    </w:lvl>
    <w:lvl w:ilvl="7" w:tplc="CB3C7BA0">
      <w:numFmt w:val="decimal"/>
      <w:lvlText w:val=""/>
      <w:lvlJc w:val="left"/>
      <w:pPr>
        <w:ind w:left="0" w:firstLine="0"/>
      </w:pPr>
    </w:lvl>
    <w:lvl w:ilvl="8" w:tplc="4BD818A4">
      <w:numFmt w:val="decimal"/>
      <w:lvlText w:val=""/>
      <w:lvlJc w:val="left"/>
      <w:pPr>
        <w:ind w:left="0" w:firstLine="0"/>
      </w:pPr>
    </w:lvl>
  </w:abstractNum>
  <w:abstractNum w:abstractNumId="37" w15:restartNumberingAfterBreak="0">
    <w:nsid w:val="48F11377"/>
    <w:multiLevelType w:val="hybridMultilevel"/>
    <w:tmpl w:val="EC7AB02C"/>
    <w:lvl w:ilvl="0" w:tplc="36FE2CA2">
      <w:start w:val="1"/>
      <w:numFmt w:val="bullet"/>
      <w:lvlText w:val="•"/>
      <w:lvlJc w:val="left"/>
      <w:pPr>
        <w:ind w:left="720" w:hanging="360"/>
      </w:pPr>
    </w:lvl>
    <w:lvl w:ilvl="1" w:tplc="8AE4C468">
      <w:numFmt w:val="decimal"/>
      <w:lvlText w:val=""/>
      <w:lvlJc w:val="left"/>
      <w:pPr>
        <w:ind w:left="0" w:firstLine="0"/>
      </w:pPr>
    </w:lvl>
    <w:lvl w:ilvl="2" w:tplc="867CD0D6">
      <w:numFmt w:val="decimal"/>
      <w:lvlText w:val=""/>
      <w:lvlJc w:val="left"/>
      <w:pPr>
        <w:ind w:left="0" w:firstLine="0"/>
      </w:pPr>
    </w:lvl>
    <w:lvl w:ilvl="3" w:tplc="5B8ED5D4">
      <w:numFmt w:val="decimal"/>
      <w:lvlText w:val=""/>
      <w:lvlJc w:val="left"/>
      <w:pPr>
        <w:ind w:left="0" w:firstLine="0"/>
      </w:pPr>
    </w:lvl>
    <w:lvl w:ilvl="4" w:tplc="C87828E2">
      <w:numFmt w:val="decimal"/>
      <w:lvlText w:val=""/>
      <w:lvlJc w:val="left"/>
      <w:pPr>
        <w:ind w:left="0" w:firstLine="0"/>
      </w:pPr>
    </w:lvl>
    <w:lvl w:ilvl="5" w:tplc="D5F21E2C">
      <w:numFmt w:val="decimal"/>
      <w:lvlText w:val=""/>
      <w:lvlJc w:val="left"/>
      <w:pPr>
        <w:ind w:left="0" w:firstLine="0"/>
      </w:pPr>
    </w:lvl>
    <w:lvl w:ilvl="6" w:tplc="BF42FFF2">
      <w:numFmt w:val="decimal"/>
      <w:lvlText w:val=""/>
      <w:lvlJc w:val="left"/>
      <w:pPr>
        <w:ind w:left="0" w:firstLine="0"/>
      </w:pPr>
    </w:lvl>
    <w:lvl w:ilvl="7" w:tplc="B61A9180">
      <w:numFmt w:val="decimal"/>
      <w:lvlText w:val=""/>
      <w:lvlJc w:val="left"/>
      <w:pPr>
        <w:ind w:left="0" w:firstLine="0"/>
      </w:pPr>
    </w:lvl>
    <w:lvl w:ilvl="8" w:tplc="5ECE5762">
      <w:numFmt w:val="decimal"/>
      <w:lvlText w:val=""/>
      <w:lvlJc w:val="left"/>
      <w:pPr>
        <w:ind w:left="0" w:firstLine="0"/>
      </w:pPr>
    </w:lvl>
  </w:abstractNum>
  <w:abstractNum w:abstractNumId="38" w15:restartNumberingAfterBreak="0">
    <w:nsid w:val="4C1217EE"/>
    <w:multiLevelType w:val="hybridMultilevel"/>
    <w:tmpl w:val="FDF649C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9" w15:restartNumberingAfterBreak="0">
    <w:nsid w:val="500519A9"/>
    <w:multiLevelType w:val="hybridMultilevel"/>
    <w:tmpl w:val="43F220EA"/>
    <w:lvl w:ilvl="0" w:tplc="FD206680">
      <w:start w:val="1"/>
      <w:numFmt w:val="bullet"/>
      <w:lvlText w:val="•"/>
      <w:lvlJc w:val="left"/>
      <w:pPr>
        <w:ind w:left="720" w:hanging="360"/>
      </w:pPr>
    </w:lvl>
    <w:lvl w:ilvl="1" w:tplc="B3B492EA">
      <w:numFmt w:val="decimal"/>
      <w:lvlText w:val=""/>
      <w:lvlJc w:val="left"/>
      <w:pPr>
        <w:ind w:left="0" w:firstLine="0"/>
      </w:pPr>
    </w:lvl>
    <w:lvl w:ilvl="2" w:tplc="B5F869A4">
      <w:numFmt w:val="decimal"/>
      <w:lvlText w:val=""/>
      <w:lvlJc w:val="left"/>
      <w:pPr>
        <w:ind w:left="0" w:firstLine="0"/>
      </w:pPr>
    </w:lvl>
    <w:lvl w:ilvl="3" w:tplc="1F4AA260">
      <w:numFmt w:val="decimal"/>
      <w:lvlText w:val=""/>
      <w:lvlJc w:val="left"/>
      <w:pPr>
        <w:ind w:left="0" w:firstLine="0"/>
      </w:pPr>
    </w:lvl>
    <w:lvl w:ilvl="4" w:tplc="C400D732">
      <w:numFmt w:val="decimal"/>
      <w:lvlText w:val=""/>
      <w:lvlJc w:val="left"/>
      <w:pPr>
        <w:ind w:left="0" w:firstLine="0"/>
      </w:pPr>
    </w:lvl>
    <w:lvl w:ilvl="5" w:tplc="4AE0C8D0">
      <w:numFmt w:val="decimal"/>
      <w:lvlText w:val=""/>
      <w:lvlJc w:val="left"/>
      <w:pPr>
        <w:ind w:left="0" w:firstLine="0"/>
      </w:pPr>
    </w:lvl>
    <w:lvl w:ilvl="6" w:tplc="8CDE8C00">
      <w:numFmt w:val="decimal"/>
      <w:lvlText w:val=""/>
      <w:lvlJc w:val="left"/>
      <w:pPr>
        <w:ind w:left="0" w:firstLine="0"/>
      </w:pPr>
    </w:lvl>
    <w:lvl w:ilvl="7" w:tplc="45DA30CA">
      <w:numFmt w:val="decimal"/>
      <w:lvlText w:val=""/>
      <w:lvlJc w:val="left"/>
      <w:pPr>
        <w:ind w:left="0" w:firstLine="0"/>
      </w:pPr>
    </w:lvl>
    <w:lvl w:ilvl="8" w:tplc="18ACF68A">
      <w:numFmt w:val="decimal"/>
      <w:lvlText w:val=""/>
      <w:lvlJc w:val="left"/>
      <w:pPr>
        <w:ind w:left="0" w:firstLine="0"/>
      </w:pPr>
    </w:lvl>
  </w:abstractNum>
  <w:abstractNum w:abstractNumId="40" w15:restartNumberingAfterBreak="0">
    <w:nsid w:val="54EC2280"/>
    <w:multiLevelType w:val="multilevel"/>
    <w:tmpl w:val="13FC00A0"/>
    <w:styleLink w:val="NumbHead"/>
    <w:lvl w:ilvl="0">
      <w:start w:val="1"/>
      <w:numFmt w:val="decimal"/>
      <w:pStyle w:val="NumberedHeading1"/>
      <w:lvlText w:val="%1 "/>
      <w:lvlJc w:val="left"/>
      <w:pPr>
        <w:tabs>
          <w:tab w:val="num" w:pos="360"/>
        </w:tabs>
        <w:ind w:left="360" w:hanging="360"/>
      </w:pPr>
      <w:rPr>
        <w:rFonts w:ascii="Poppins SemiBold" w:hAnsi="Poppins SemiBold" w:hint="default"/>
        <w:b/>
        <w:i w:val="0"/>
        <w:caps w:val="0"/>
        <w:color w:val="018374"/>
        <w:sz w:val="24"/>
      </w:rPr>
    </w:lvl>
    <w:lvl w:ilvl="1">
      <w:start w:val="1"/>
      <w:numFmt w:val="decimal"/>
      <w:pStyle w:val="NumberedHeading2"/>
      <w:suff w:val="space"/>
      <w:lvlText w:val="%1.%2 "/>
      <w:lvlJc w:val="left"/>
      <w:pPr>
        <w:ind w:left="720" w:hanging="360"/>
      </w:pPr>
      <w:rPr>
        <w:rFonts w:ascii="Poppins SemiBold" w:hAnsi="Poppins SemiBold" w:hint="default"/>
        <w:b/>
        <w:i w:val="0"/>
        <w:caps w:val="0"/>
        <w:color w:val="018374"/>
        <w:sz w:val="24"/>
      </w:rPr>
    </w:lvl>
    <w:lvl w:ilvl="2">
      <w:start w:val="1"/>
      <w:numFmt w:val="decimal"/>
      <w:pStyle w:val="NumberedHeading3"/>
      <w:isLgl/>
      <w:suff w:val="space"/>
      <w:lvlText w:val="%1.%2.%3 "/>
      <w:lvlJc w:val="left"/>
      <w:pPr>
        <w:ind w:left="1080" w:hanging="360"/>
      </w:pPr>
      <w:rPr>
        <w:rFonts w:ascii="Poppins" w:hAnsi="Poppins" w:hint="default"/>
        <w:b/>
        <w:i w:val="0"/>
        <w:color w:val="018374"/>
        <w:sz w:val="20"/>
      </w:rPr>
    </w:lvl>
    <w:lvl w:ilvl="3">
      <w:start w:val="1"/>
      <w:numFmt w:val="decimal"/>
      <w:pStyle w:val="NumberedHeading4"/>
      <w:isLgl/>
      <w:suff w:val="space"/>
      <w:lvlText w:val="%1.%2.%3.%4 "/>
      <w:lvlJc w:val="left"/>
      <w:pPr>
        <w:ind w:left="1440" w:hanging="360"/>
      </w:pPr>
      <w:rPr>
        <w:rFonts w:hint="default"/>
        <w:b/>
        <w:i w:val="0"/>
        <w:color w:val="auto"/>
        <w:sz w:val="22"/>
      </w:rPr>
    </w:lvl>
    <w:lvl w:ilvl="4">
      <w:start w:val="1"/>
      <w:numFmt w:val="decimal"/>
      <w:pStyle w:val="NumberedHeading5"/>
      <w:isLgl/>
      <w:suff w:val="space"/>
      <w:lvlText w:val="%1.%2.%3.%4.%5 "/>
      <w:lvlJc w:val="left"/>
      <w:pPr>
        <w:ind w:left="1800" w:hanging="360"/>
      </w:pPr>
      <w:rPr>
        <w:rFonts w:hint="default"/>
      </w:rPr>
    </w:lvl>
    <w:lvl w:ilvl="5">
      <w:start w:val="1"/>
      <w:numFmt w:val="decimal"/>
      <w:suff w:val="space"/>
      <w:lvlText w:val="%1.%2.%3.%4.%5.%6 "/>
      <w:lvlJc w:val="left"/>
      <w:pPr>
        <w:ind w:left="2160" w:hanging="360"/>
      </w:pPr>
      <w:rPr>
        <w:rFonts w:hint="default"/>
      </w:rPr>
    </w:lvl>
    <w:lvl w:ilvl="6">
      <w:start w:val="1"/>
      <w:numFmt w:val="decimal"/>
      <w:suff w:val="space"/>
      <w:lvlText w:val="%1.%2.%3.%4.%5.%6.%7 "/>
      <w:lvlJc w:val="left"/>
      <w:pPr>
        <w:ind w:left="2520" w:hanging="360"/>
      </w:pPr>
      <w:rPr>
        <w:rFonts w:hint="default"/>
      </w:rPr>
    </w:lvl>
    <w:lvl w:ilvl="7">
      <w:start w:val="1"/>
      <w:numFmt w:val="decimal"/>
      <w:suff w:val="space"/>
      <w:lvlText w:val="%1.%2.%3.%4.%5.%6.%8 "/>
      <w:lvlJc w:val="left"/>
      <w:pPr>
        <w:ind w:left="2880" w:hanging="360"/>
      </w:pPr>
      <w:rPr>
        <w:rFonts w:hint="default"/>
      </w:rPr>
    </w:lvl>
    <w:lvl w:ilvl="8">
      <w:start w:val="1"/>
      <w:numFmt w:val="decimal"/>
      <w:suff w:val="space"/>
      <w:lvlText w:val="%1.%2.%3.%4.%5.%6.%7.%8.%9 "/>
      <w:lvlJc w:val="left"/>
      <w:pPr>
        <w:ind w:left="3240" w:hanging="360"/>
      </w:pPr>
      <w:rPr>
        <w:rFonts w:hint="default"/>
      </w:rPr>
    </w:lvl>
  </w:abstractNum>
  <w:abstractNum w:abstractNumId="41" w15:restartNumberingAfterBreak="0">
    <w:nsid w:val="614A0D3C"/>
    <w:multiLevelType w:val="multilevel"/>
    <w:tmpl w:val="0AB42072"/>
    <w:name w:val="App2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2437AAC"/>
    <w:multiLevelType w:val="multilevel"/>
    <w:tmpl w:val="2AE4D1C6"/>
    <w:lvl w:ilvl="0">
      <w:start w:val="1"/>
      <w:numFmt w:val="bullet"/>
      <w:pStyle w:val="Bullet1"/>
      <w:lvlText w:val=""/>
      <w:lvlJc w:val="left"/>
      <w:pPr>
        <w:tabs>
          <w:tab w:val="num" w:pos="720"/>
        </w:tabs>
        <w:ind w:left="720" w:hanging="331"/>
      </w:pPr>
      <w:rPr>
        <w:rFonts w:ascii="Symbol" w:hAnsi="Symbol" w:hint="default"/>
        <w:sz w:val="22"/>
      </w:rPr>
    </w:lvl>
    <w:lvl w:ilvl="1">
      <w:start w:val="1"/>
      <w:numFmt w:val="bullet"/>
      <w:pStyle w:val="Bullet2"/>
      <w:lvlText w:val=""/>
      <w:lvlJc w:val="left"/>
      <w:pPr>
        <w:tabs>
          <w:tab w:val="num" w:pos="1080"/>
        </w:tabs>
        <w:ind w:left="1080" w:hanging="360"/>
      </w:pPr>
      <w:rPr>
        <w:rFonts w:ascii="Symbol" w:hAnsi="Symbol" w:hint="default"/>
      </w:rPr>
    </w:lvl>
    <w:lvl w:ilvl="2">
      <w:start w:val="1"/>
      <w:numFmt w:val="bullet"/>
      <w:pStyle w:val="Bullet3"/>
      <w:lvlText w:val=""/>
      <w:lvlJc w:val="left"/>
      <w:pPr>
        <w:tabs>
          <w:tab w:val="num" w:pos="1440"/>
        </w:tabs>
        <w:ind w:left="1440" w:hanging="331"/>
      </w:pPr>
      <w:rPr>
        <w:rFonts w:ascii="Symbol" w:hAnsi="Symbol" w:hint="default"/>
        <w:color w:val="auto"/>
      </w:rPr>
    </w:lvl>
    <w:lvl w:ilvl="3">
      <w:start w:val="1"/>
      <w:numFmt w:val="bullet"/>
      <w:pStyle w:val="Bullet4"/>
      <w:lvlText w:val=""/>
      <w:lvlJc w:val="left"/>
      <w:pPr>
        <w:tabs>
          <w:tab w:val="num" w:pos="1800"/>
        </w:tabs>
        <w:ind w:left="1800" w:hanging="360"/>
      </w:pPr>
      <w:rPr>
        <w:rFonts w:ascii="Symbol" w:hAnsi="Symbol" w:hint="default"/>
      </w:rPr>
    </w:lvl>
    <w:lvl w:ilvl="4">
      <w:start w:val="1"/>
      <w:numFmt w:val="bullet"/>
      <w:pStyle w:val="Bullet5"/>
      <w:lvlText w:val=""/>
      <w:lvlJc w:val="left"/>
      <w:pPr>
        <w:tabs>
          <w:tab w:val="num" w:pos="2160"/>
        </w:tabs>
        <w:ind w:left="2160" w:hanging="331"/>
      </w:pPr>
      <w:rPr>
        <w:rFonts w:ascii="Symbol" w:hAnsi="Symbol" w:hint="default"/>
        <w:color w:val="auto"/>
      </w:rPr>
    </w:lvl>
    <w:lvl w:ilvl="5">
      <w:start w:val="1"/>
      <w:numFmt w:val="bullet"/>
      <w:pStyle w:val="Bullet6"/>
      <w:lvlText w:val=""/>
      <w:lvlJc w:val="left"/>
      <w:pPr>
        <w:tabs>
          <w:tab w:val="num" w:pos="2520"/>
        </w:tabs>
        <w:ind w:left="2520" w:hanging="360"/>
      </w:pPr>
      <w:rPr>
        <w:rFonts w:ascii="Symbol" w:hAnsi="Symbol" w:hint="default"/>
      </w:rPr>
    </w:lvl>
    <w:lvl w:ilvl="6">
      <w:start w:val="1"/>
      <w:numFmt w:val="decimal"/>
      <w:lvlText w:val="%7."/>
      <w:lvlJc w:val="left"/>
      <w:pPr>
        <w:tabs>
          <w:tab w:val="num" w:pos="2520"/>
        </w:tabs>
        <w:ind w:left="2880" w:hanging="360"/>
      </w:pPr>
      <w:rPr>
        <w:rFonts w:cs="Times New Roman" w:hint="default"/>
      </w:rPr>
    </w:lvl>
    <w:lvl w:ilvl="7">
      <w:start w:val="1"/>
      <w:numFmt w:val="lowerLetter"/>
      <w:lvlText w:val="%8."/>
      <w:lvlJc w:val="left"/>
      <w:pPr>
        <w:tabs>
          <w:tab w:val="num" w:pos="2880"/>
        </w:tabs>
        <w:ind w:left="3240" w:hanging="360"/>
      </w:pPr>
      <w:rPr>
        <w:rFonts w:cs="Times New Roman" w:hint="default"/>
      </w:rPr>
    </w:lvl>
    <w:lvl w:ilvl="8">
      <w:start w:val="1"/>
      <w:numFmt w:val="lowerRoman"/>
      <w:lvlText w:val="%9."/>
      <w:lvlJc w:val="left"/>
      <w:pPr>
        <w:tabs>
          <w:tab w:val="num" w:pos="3240"/>
        </w:tabs>
        <w:ind w:left="3600" w:hanging="360"/>
      </w:pPr>
      <w:rPr>
        <w:rFonts w:cs="Times New Roman" w:hint="default"/>
      </w:rPr>
    </w:lvl>
  </w:abstractNum>
  <w:abstractNum w:abstractNumId="43" w15:restartNumberingAfterBreak="0">
    <w:nsid w:val="62DC6D0C"/>
    <w:multiLevelType w:val="hybridMultilevel"/>
    <w:tmpl w:val="7974EEE4"/>
    <w:lvl w:ilvl="0" w:tplc="3C68C706">
      <w:start w:val="1"/>
      <w:numFmt w:val="bullet"/>
      <w:lvlText w:val="•"/>
      <w:lvlJc w:val="left"/>
      <w:pPr>
        <w:ind w:left="720" w:hanging="360"/>
      </w:pPr>
    </w:lvl>
    <w:lvl w:ilvl="1" w:tplc="EB98A78C">
      <w:numFmt w:val="decimal"/>
      <w:lvlText w:val=""/>
      <w:lvlJc w:val="left"/>
      <w:pPr>
        <w:ind w:left="0" w:firstLine="0"/>
      </w:pPr>
    </w:lvl>
    <w:lvl w:ilvl="2" w:tplc="2F7E6E02">
      <w:numFmt w:val="decimal"/>
      <w:lvlText w:val=""/>
      <w:lvlJc w:val="left"/>
      <w:pPr>
        <w:ind w:left="0" w:firstLine="0"/>
      </w:pPr>
    </w:lvl>
    <w:lvl w:ilvl="3" w:tplc="C65C4EA4">
      <w:numFmt w:val="decimal"/>
      <w:lvlText w:val=""/>
      <w:lvlJc w:val="left"/>
      <w:pPr>
        <w:ind w:left="0" w:firstLine="0"/>
      </w:pPr>
    </w:lvl>
    <w:lvl w:ilvl="4" w:tplc="51967ED2">
      <w:numFmt w:val="decimal"/>
      <w:lvlText w:val=""/>
      <w:lvlJc w:val="left"/>
      <w:pPr>
        <w:ind w:left="0" w:firstLine="0"/>
      </w:pPr>
    </w:lvl>
    <w:lvl w:ilvl="5" w:tplc="9C18CDE4">
      <w:numFmt w:val="decimal"/>
      <w:lvlText w:val=""/>
      <w:lvlJc w:val="left"/>
      <w:pPr>
        <w:ind w:left="0" w:firstLine="0"/>
      </w:pPr>
    </w:lvl>
    <w:lvl w:ilvl="6" w:tplc="5F18B07C">
      <w:numFmt w:val="decimal"/>
      <w:lvlText w:val=""/>
      <w:lvlJc w:val="left"/>
      <w:pPr>
        <w:ind w:left="0" w:firstLine="0"/>
      </w:pPr>
    </w:lvl>
    <w:lvl w:ilvl="7" w:tplc="12D84EE2">
      <w:numFmt w:val="decimal"/>
      <w:lvlText w:val=""/>
      <w:lvlJc w:val="left"/>
      <w:pPr>
        <w:ind w:left="0" w:firstLine="0"/>
      </w:pPr>
    </w:lvl>
    <w:lvl w:ilvl="8" w:tplc="C8726B66">
      <w:numFmt w:val="decimal"/>
      <w:lvlText w:val=""/>
      <w:lvlJc w:val="left"/>
      <w:pPr>
        <w:ind w:left="0" w:firstLine="0"/>
      </w:pPr>
    </w:lvl>
  </w:abstractNum>
  <w:abstractNum w:abstractNumId="44" w15:restartNumberingAfterBreak="0">
    <w:nsid w:val="63DE1803"/>
    <w:multiLevelType w:val="hybridMultilevel"/>
    <w:tmpl w:val="AC46692E"/>
    <w:lvl w:ilvl="0" w:tplc="4C090001">
      <w:start w:val="1"/>
      <w:numFmt w:val="bullet"/>
      <w:lvlText w:val=""/>
      <w:lvlJc w:val="left"/>
      <w:pPr>
        <w:ind w:left="1109" w:hanging="360"/>
      </w:pPr>
      <w:rPr>
        <w:rFonts w:ascii="Symbol" w:hAnsi="Symbol" w:hint="default"/>
      </w:rPr>
    </w:lvl>
    <w:lvl w:ilvl="1" w:tplc="4C090003" w:tentative="1">
      <w:start w:val="1"/>
      <w:numFmt w:val="bullet"/>
      <w:lvlText w:val="o"/>
      <w:lvlJc w:val="left"/>
      <w:pPr>
        <w:ind w:left="1829" w:hanging="360"/>
      </w:pPr>
      <w:rPr>
        <w:rFonts w:ascii="Courier New" w:hAnsi="Courier New" w:cs="Courier New" w:hint="default"/>
      </w:rPr>
    </w:lvl>
    <w:lvl w:ilvl="2" w:tplc="4C090005" w:tentative="1">
      <w:start w:val="1"/>
      <w:numFmt w:val="bullet"/>
      <w:lvlText w:val=""/>
      <w:lvlJc w:val="left"/>
      <w:pPr>
        <w:ind w:left="2549" w:hanging="360"/>
      </w:pPr>
      <w:rPr>
        <w:rFonts w:ascii="Wingdings" w:hAnsi="Wingdings" w:hint="default"/>
      </w:rPr>
    </w:lvl>
    <w:lvl w:ilvl="3" w:tplc="4C090001" w:tentative="1">
      <w:start w:val="1"/>
      <w:numFmt w:val="bullet"/>
      <w:lvlText w:val=""/>
      <w:lvlJc w:val="left"/>
      <w:pPr>
        <w:ind w:left="3269" w:hanging="360"/>
      </w:pPr>
      <w:rPr>
        <w:rFonts w:ascii="Symbol" w:hAnsi="Symbol" w:hint="default"/>
      </w:rPr>
    </w:lvl>
    <w:lvl w:ilvl="4" w:tplc="4C090003" w:tentative="1">
      <w:start w:val="1"/>
      <w:numFmt w:val="bullet"/>
      <w:lvlText w:val="o"/>
      <w:lvlJc w:val="left"/>
      <w:pPr>
        <w:ind w:left="3989" w:hanging="360"/>
      </w:pPr>
      <w:rPr>
        <w:rFonts w:ascii="Courier New" w:hAnsi="Courier New" w:cs="Courier New" w:hint="default"/>
      </w:rPr>
    </w:lvl>
    <w:lvl w:ilvl="5" w:tplc="4C090005" w:tentative="1">
      <w:start w:val="1"/>
      <w:numFmt w:val="bullet"/>
      <w:lvlText w:val=""/>
      <w:lvlJc w:val="left"/>
      <w:pPr>
        <w:ind w:left="4709" w:hanging="360"/>
      </w:pPr>
      <w:rPr>
        <w:rFonts w:ascii="Wingdings" w:hAnsi="Wingdings" w:hint="default"/>
      </w:rPr>
    </w:lvl>
    <w:lvl w:ilvl="6" w:tplc="4C090001" w:tentative="1">
      <w:start w:val="1"/>
      <w:numFmt w:val="bullet"/>
      <w:lvlText w:val=""/>
      <w:lvlJc w:val="left"/>
      <w:pPr>
        <w:ind w:left="5429" w:hanging="360"/>
      </w:pPr>
      <w:rPr>
        <w:rFonts w:ascii="Symbol" w:hAnsi="Symbol" w:hint="default"/>
      </w:rPr>
    </w:lvl>
    <w:lvl w:ilvl="7" w:tplc="4C090003" w:tentative="1">
      <w:start w:val="1"/>
      <w:numFmt w:val="bullet"/>
      <w:lvlText w:val="o"/>
      <w:lvlJc w:val="left"/>
      <w:pPr>
        <w:ind w:left="6149" w:hanging="360"/>
      </w:pPr>
      <w:rPr>
        <w:rFonts w:ascii="Courier New" w:hAnsi="Courier New" w:cs="Courier New" w:hint="default"/>
      </w:rPr>
    </w:lvl>
    <w:lvl w:ilvl="8" w:tplc="4C090005" w:tentative="1">
      <w:start w:val="1"/>
      <w:numFmt w:val="bullet"/>
      <w:lvlText w:val=""/>
      <w:lvlJc w:val="left"/>
      <w:pPr>
        <w:ind w:left="6869" w:hanging="360"/>
      </w:pPr>
      <w:rPr>
        <w:rFonts w:ascii="Wingdings" w:hAnsi="Wingdings" w:hint="default"/>
      </w:rPr>
    </w:lvl>
  </w:abstractNum>
  <w:abstractNum w:abstractNumId="45" w15:restartNumberingAfterBreak="0">
    <w:nsid w:val="6B0324E6"/>
    <w:multiLevelType w:val="hybridMultilevel"/>
    <w:tmpl w:val="9D2E6D3A"/>
    <w:lvl w:ilvl="0" w:tplc="DA2C75DC">
      <w:start w:val="1"/>
      <w:numFmt w:val="decimal"/>
      <w:lvlText w:val="%1."/>
      <w:lvlJc w:val="left"/>
      <w:pPr>
        <w:ind w:left="720" w:hanging="360"/>
      </w:pPr>
    </w:lvl>
    <w:lvl w:ilvl="1" w:tplc="E85A8652">
      <w:numFmt w:val="decimal"/>
      <w:lvlText w:val=""/>
      <w:lvlJc w:val="left"/>
      <w:pPr>
        <w:ind w:left="0" w:firstLine="0"/>
      </w:pPr>
    </w:lvl>
    <w:lvl w:ilvl="2" w:tplc="83DAB228">
      <w:numFmt w:val="decimal"/>
      <w:lvlText w:val=""/>
      <w:lvlJc w:val="left"/>
      <w:pPr>
        <w:ind w:left="0" w:firstLine="0"/>
      </w:pPr>
    </w:lvl>
    <w:lvl w:ilvl="3" w:tplc="5FE09F90">
      <w:numFmt w:val="decimal"/>
      <w:lvlText w:val=""/>
      <w:lvlJc w:val="left"/>
      <w:pPr>
        <w:ind w:left="0" w:firstLine="0"/>
      </w:pPr>
    </w:lvl>
    <w:lvl w:ilvl="4" w:tplc="CB6A39A8">
      <w:numFmt w:val="decimal"/>
      <w:lvlText w:val=""/>
      <w:lvlJc w:val="left"/>
      <w:pPr>
        <w:ind w:left="0" w:firstLine="0"/>
      </w:pPr>
    </w:lvl>
    <w:lvl w:ilvl="5" w:tplc="5DD2984C">
      <w:numFmt w:val="decimal"/>
      <w:lvlText w:val=""/>
      <w:lvlJc w:val="left"/>
      <w:pPr>
        <w:ind w:left="0" w:firstLine="0"/>
      </w:pPr>
    </w:lvl>
    <w:lvl w:ilvl="6" w:tplc="0AD041E2">
      <w:numFmt w:val="decimal"/>
      <w:lvlText w:val=""/>
      <w:lvlJc w:val="left"/>
      <w:pPr>
        <w:ind w:left="0" w:firstLine="0"/>
      </w:pPr>
    </w:lvl>
    <w:lvl w:ilvl="7" w:tplc="D0EA32FE">
      <w:numFmt w:val="decimal"/>
      <w:lvlText w:val=""/>
      <w:lvlJc w:val="left"/>
      <w:pPr>
        <w:ind w:left="0" w:firstLine="0"/>
      </w:pPr>
    </w:lvl>
    <w:lvl w:ilvl="8" w:tplc="BB9E3B28">
      <w:numFmt w:val="decimal"/>
      <w:lvlText w:val=""/>
      <w:lvlJc w:val="left"/>
      <w:pPr>
        <w:ind w:left="0" w:firstLine="0"/>
      </w:pPr>
    </w:lvl>
  </w:abstractNum>
  <w:abstractNum w:abstractNumId="46" w15:restartNumberingAfterBreak="0">
    <w:nsid w:val="6C624C23"/>
    <w:multiLevelType w:val="hybridMultilevel"/>
    <w:tmpl w:val="4A447708"/>
    <w:lvl w:ilvl="0" w:tplc="FC82B2E6">
      <w:start w:val="1"/>
      <w:numFmt w:val="bullet"/>
      <w:lvlText w:val="•"/>
      <w:lvlJc w:val="left"/>
      <w:pPr>
        <w:ind w:left="720" w:hanging="360"/>
      </w:pPr>
    </w:lvl>
    <w:lvl w:ilvl="1" w:tplc="D5B2C244">
      <w:numFmt w:val="decimal"/>
      <w:lvlText w:val=""/>
      <w:lvlJc w:val="left"/>
      <w:pPr>
        <w:ind w:left="0" w:firstLine="0"/>
      </w:pPr>
    </w:lvl>
    <w:lvl w:ilvl="2" w:tplc="1D00110A">
      <w:numFmt w:val="decimal"/>
      <w:lvlText w:val=""/>
      <w:lvlJc w:val="left"/>
      <w:pPr>
        <w:ind w:left="0" w:firstLine="0"/>
      </w:pPr>
    </w:lvl>
    <w:lvl w:ilvl="3" w:tplc="2D9621C4">
      <w:numFmt w:val="decimal"/>
      <w:lvlText w:val=""/>
      <w:lvlJc w:val="left"/>
      <w:pPr>
        <w:ind w:left="0" w:firstLine="0"/>
      </w:pPr>
    </w:lvl>
    <w:lvl w:ilvl="4" w:tplc="E376A384">
      <w:numFmt w:val="decimal"/>
      <w:lvlText w:val=""/>
      <w:lvlJc w:val="left"/>
      <w:pPr>
        <w:ind w:left="0" w:firstLine="0"/>
      </w:pPr>
    </w:lvl>
    <w:lvl w:ilvl="5" w:tplc="77568102">
      <w:numFmt w:val="decimal"/>
      <w:lvlText w:val=""/>
      <w:lvlJc w:val="left"/>
      <w:pPr>
        <w:ind w:left="0" w:firstLine="0"/>
      </w:pPr>
    </w:lvl>
    <w:lvl w:ilvl="6" w:tplc="C0C6184E">
      <w:numFmt w:val="decimal"/>
      <w:lvlText w:val=""/>
      <w:lvlJc w:val="left"/>
      <w:pPr>
        <w:ind w:left="0" w:firstLine="0"/>
      </w:pPr>
    </w:lvl>
    <w:lvl w:ilvl="7" w:tplc="DDD27B40">
      <w:numFmt w:val="decimal"/>
      <w:lvlText w:val=""/>
      <w:lvlJc w:val="left"/>
      <w:pPr>
        <w:ind w:left="0" w:firstLine="0"/>
      </w:pPr>
    </w:lvl>
    <w:lvl w:ilvl="8" w:tplc="D44E56AC">
      <w:numFmt w:val="decimal"/>
      <w:lvlText w:val=""/>
      <w:lvlJc w:val="left"/>
      <w:pPr>
        <w:ind w:left="0" w:firstLine="0"/>
      </w:pPr>
    </w:lvl>
  </w:abstractNum>
  <w:abstractNum w:abstractNumId="47" w15:restartNumberingAfterBreak="0">
    <w:nsid w:val="6D43776A"/>
    <w:multiLevelType w:val="multilevel"/>
    <w:tmpl w:val="49CC94E0"/>
    <w:lvl w:ilvl="0">
      <w:start w:val="1"/>
      <w:numFmt w:val="upperLetter"/>
      <w:pStyle w:val="AppendixHeading"/>
      <w:suff w:val="space"/>
      <w:lvlText w:val="Appendix %1 "/>
      <w:lvlJc w:val="left"/>
      <w:pPr>
        <w:ind w:left="0" w:firstLine="0"/>
      </w:pPr>
      <w:rPr>
        <w:rFonts w:ascii="Poppins SemiBold" w:hAnsi="Poppins SemiBold" w:hint="default"/>
        <w:b w:val="0"/>
        <w:i w:val="0"/>
        <w:color w:val="018374"/>
        <w:sz w:val="24"/>
      </w:rPr>
    </w:lvl>
    <w:lvl w:ilvl="1">
      <w:start w:val="1"/>
      <w:numFmt w:val="lowerLetter"/>
      <w:lvlText w:val="%2)"/>
      <w:lvlJc w:val="left"/>
      <w:pPr>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48" w15:restartNumberingAfterBreak="0">
    <w:nsid w:val="75366B20"/>
    <w:multiLevelType w:val="hybridMultilevel"/>
    <w:tmpl w:val="CF603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93F3295"/>
    <w:multiLevelType w:val="hybridMultilevel"/>
    <w:tmpl w:val="6856228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7ADA57C9"/>
    <w:multiLevelType w:val="hybridMultilevel"/>
    <w:tmpl w:val="E21AA3FE"/>
    <w:lvl w:ilvl="0" w:tplc="BC92D026">
      <w:start w:val="1"/>
      <w:numFmt w:val="bullet"/>
      <w:lvlText w:val="•"/>
      <w:lvlJc w:val="left"/>
      <w:pPr>
        <w:ind w:left="720" w:hanging="360"/>
      </w:pPr>
    </w:lvl>
    <w:lvl w:ilvl="1" w:tplc="CB1A2B60">
      <w:numFmt w:val="decimal"/>
      <w:lvlText w:val=""/>
      <w:lvlJc w:val="left"/>
      <w:pPr>
        <w:ind w:left="0" w:firstLine="0"/>
      </w:pPr>
    </w:lvl>
    <w:lvl w:ilvl="2" w:tplc="7E96B046">
      <w:numFmt w:val="decimal"/>
      <w:lvlText w:val=""/>
      <w:lvlJc w:val="left"/>
      <w:pPr>
        <w:ind w:left="0" w:firstLine="0"/>
      </w:pPr>
    </w:lvl>
    <w:lvl w:ilvl="3" w:tplc="DE920122">
      <w:numFmt w:val="decimal"/>
      <w:lvlText w:val=""/>
      <w:lvlJc w:val="left"/>
      <w:pPr>
        <w:ind w:left="0" w:firstLine="0"/>
      </w:pPr>
    </w:lvl>
    <w:lvl w:ilvl="4" w:tplc="D0C849AC">
      <w:numFmt w:val="decimal"/>
      <w:lvlText w:val=""/>
      <w:lvlJc w:val="left"/>
      <w:pPr>
        <w:ind w:left="0" w:firstLine="0"/>
      </w:pPr>
    </w:lvl>
    <w:lvl w:ilvl="5" w:tplc="DC462B24">
      <w:numFmt w:val="decimal"/>
      <w:lvlText w:val=""/>
      <w:lvlJc w:val="left"/>
      <w:pPr>
        <w:ind w:left="0" w:firstLine="0"/>
      </w:pPr>
    </w:lvl>
    <w:lvl w:ilvl="6" w:tplc="4CDE5C48">
      <w:numFmt w:val="decimal"/>
      <w:lvlText w:val=""/>
      <w:lvlJc w:val="left"/>
      <w:pPr>
        <w:ind w:left="0" w:firstLine="0"/>
      </w:pPr>
    </w:lvl>
    <w:lvl w:ilvl="7" w:tplc="C9AEC386">
      <w:numFmt w:val="decimal"/>
      <w:lvlText w:val=""/>
      <w:lvlJc w:val="left"/>
      <w:pPr>
        <w:ind w:left="0" w:firstLine="0"/>
      </w:pPr>
    </w:lvl>
    <w:lvl w:ilvl="8" w:tplc="70585842">
      <w:numFmt w:val="decimal"/>
      <w:lvlText w:val=""/>
      <w:lvlJc w:val="left"/>
      <w:pPr>
        <w:ind w:left="0" w:firstLine="0"/>
      </w:pPr>
    </w:lvl>
  </w:abstractNum>
  <w:abstractNum w:abstractNumId="51" w15:restartNumberingAfterBreak="0">
    <w:nsid w:val="7CA05095"/>
    <w:multiLevelType w:val="hybridMultilevel"/>
    <w:tmpl w:val="5DDC334A"/>
    <w:lvl w:ilvl="0" w:tplc="2F4E14BA">
      <w:start w:val="1"/>
      <w:numFmt w:val="bullet"/>
      <w:lvlText w:val="•"/>
      <w:lvlJc w:val="left"/>
      <w:pPr>
        <w:ind w:left="720" w:hanging="360"/>
      </w:pPr>
    </w:lvl>
    <w:lvl w:ilvl="1" w:tplc="608E7EC6">
      <w:numFmt w:val="decimal"/>
      <w:lvlText w:val=""/>
      <w:lvlJc w:val="left"/>
      <w:pPr>
        <w:ind w:left="0" w:firstLine="0"/>
      </w:pPr>
    </w:lvl>
    <w:lvl w:ilvl="2" w:tplc="0934696A">
      <w:numFmt w:val="decimal"/>
      <w:lvlText w:val=""/>
      <w:lvlJc w:val="left"/>
      <w:pPr>
        <w:ind w:left="0" w:firstLine="0"/>
      </w:pPr>
    </w:lvl>
    <w:lvl w:ilvl="3" w:tplc="6E6A6CC0">
      <w:numFmt w:val="decimal"/>
      <w:lvlText w:val=""/>
      <w:lvlJc w:val="left"/>
      <w:pPr>
        <w:ind w:left="0" w:firstLine="0"/>
      </w:pPr>
    </w:lvl>
    <w:lvl w:ilvl="4" w:tplc="6DBA110C">
      <w:numFmt w:val="decimal"/>
      <w:lvlText w:val=""/>
      <w:lvlJc w:val="left"/>
      <w:pPr>
        <w:ind w:left="0" w:firstLine="0"/>
      </w:pPr>
    </w:lvl>
    <w:lvl w:ilvl="5" w:tplc="3DBEF960">
      <w:numFmt w:val="decimal"/>
      <w:lvlText w:val=""/>
      <w:lvlJc w:val="left"/>
      <w:pPr>
        <w:ind w:left="0" w:firstLine="0"/>
      </w:pPr>
    </w:lvl>
    <w:lvl w:ilvl="6" w:tplc="93DE4C5E">
      <w:numFmt w:val="decimal"/>
      <w:lvlText w:val=""/>
      <w:lvlJc w:val="left"/>
      <w:pPr>
        <w:ind w:left="0" w:firstLine="0"/>
      </w:pPr>
    </w:lvl>
    <w:lvl w:ilvl="7" w:tplc="29FE630E">
      <w:numFmt w:val="decimal"/>
      <w:lvlText w:val=""/>
      <w:lvlJc w:val="left"/>
      <w:pPr>
        <w:ind w:left="0" w:firstLine="0"/>
      </w:pPr>
    </w:lvl>
    <w:lvl w:ilvl="8" w:tplc="91BAFBD0">
      <w:numFmt w:val="decimal"/>
      <w:lvlText w:val=""/>
      <w:lvlJc w:val="left"/>
      <w:pPr>
        <w:ind w:left="0" w:firstLine="0"/>
      </w:pPr>
    </w:lvl>
  </w:abstractNum>
  <w:num w:numId="1" w16cid:durableId="131756826">
    <w:abstractNumId w:val="33"/>
  </w:num>
  <w:num w:numId="2" w16cid:durableId="926768575">
    <w:abstractNumId w:val="42"/>
    <w:lvlOverride w:ilvl="0">
      <w:lvl w:ilvl="0">
        <w:start w:val="1"/>
        <w:numFmt w:val="bullet"/>
        <w:pStyle w:val="Bullet1"/>
        <w:lvlText w:val=""/>
        <w:lvlJc w:val="left"/>
        <w:pPr>
          <w:tabs>
            <w:tab w:val="num" w:pos="720"/>
          </w:tabs>
          <w:ind w:left="720" w:hanging="331"/>
        </w:pPr>
        <w:rPr>
          <w:rFonts w:ascii="Symbol" w:hAnsi="Symbol" w:hint="default"/>
          <w:sz w:val="22"/>
        </w:rPr>
      </w:lvl>
    </w:lvlOverride>
  </w:num>
  <w:num w:numId="3" w16cid:durableId="1396275251">
    <w:abstractNumId w:val="26"/>
  </w:num>
  <w:num w:numId="4" w16cid:durableId="881943236">
    <w:abstractNumId w:val="34"/>
  </w:num>
  <w:num w:numId="5" w16cid:durableId="474493230">
    <w:abstractNumId w:val="14"/>
  </w:num>
  <w:num w:numId="6" w16cid:durableId="2088381990">
    <w:abstractNumId w:val="48"/>
  </w:num>
  <w:num w:numId="7" w16cid:durableId="306856511">
    <w:abstractNumId w:val="35"/>
  </w:num>
  <w:num w:numId="8" w16cid:durableId="396512757">
    <w:abstractNumId w:val="31"/>
  </w:num>
  <w:num w:numId="9" w16cid:durableId="1067531903">
    <w:abstractNumId w:val="28"/>
  </w:num>
  <w:num w:numId="10" w16cid:durableId="1631590497">
    <w:abstractNumId w:val="9"/>
  </w:num>
  <w:num w:numId="11" w16cid:durableId="1721855624">
    <w:abstractNumId w:val="7"/>
  </w:num>
  <w:num w:numId="12" w16cid:durableId="1946837757">
    <w:abstractNumId w:val="6"/>
  </w:num>
  <w:num w:numId="13" w16cid:durableId="1641887612">
    <w:abstractNumId w:val="5"/>
  </w:num>
  <w:num w:numId="14" w16cid:durableId="1532769413">
    <w:abstractNumId w:val="4"/>
  </w:num>
  <w:num w:numId="15" w16cid:durableId="1607813079">
    <w:abstractNumId w:val="8"/>
  </w:num>
  <w:num w:numId="16" w16cid:durableId="1887373885">
    <w:abstractNumId w:val="3"/>
  </w:num>
  <w:num w:numId="17" w16cid:durableId="1428454274">
    <w:abstractNumId w:val="2"/>
  </w:num>
  <w:num w:numId="18" w16cid:durableId="1356493582">
    <w:abstractNumId w:val="1"/>
  </w:num>
  <w:num w:numId="19" w16cid:durableId="1601790641">
    <w:abstractNumId w:val="0"/>
  </w:num>
  <w:num w:numId="20" w16cid:durableId="1814060286">
    <w:abstractNumId w:val="40"/>
  </w:num>
  <w:num w:numId="21" w16cid:durableId="39063721">
    <w:abstractNumId w:val="27"/>
  </w:num>
  <w:num w:numId="22" w16cid:durableId="1877500985">
    <w:abstractNumId w:val="17"/>
  </w:num>
  <w:num w:numId="23" w16cid:durableId="2069305689">
    <w:abstractNumId w:val="47"/>
  </w:num>
  <w:num w:numId="24" w16cid:durableId="1896770288">
    <w:abstractNumId w:val="42"/>
    <w:lvlOverride w:ilvl="0">
      <w:lvl w:ilvl="0">
        <w:start w:val="1"/>
        <w:numFmt w:val="bullet"/>
        <w:pStyle w:val="Bullet1"/>
        <w:lvlText w:val=""/>
        <w:lvlJc w:val="left"/>
        <w:pPr>
          <w:tabs>
            <w:tab w:val="num" w:pos="720"/>
          </w:tabs>
          <w:ind w:left="720" w:hanging="331"/>
        </w:pPr>
        <w:rPr>
          <w:rFonts w:ascii="Symbol" w:hAnsi="Symbol" w:hint="default"/>
          <w:sz w:val="22"/>
        </w:rPr>
      </w:lvl>
    </w:lvlOverride>
    <w:lvlOverride w:ilvl="1">
      <w:lvl w:ilvl="1">
        <w:start w:val="1"/>
        <w:numFmt w:val="bullet"/>
        <w:pStyle w:val="Bullet2"/>
        <w:lvlText w:val=""/>
        <w:lvlJc w:val="left"/>
        <w:pPr>
          <w:tabs>
            <w:tab w:val="num" w:pos="1080"/>
          </w:tabs>
          <w:ind w:left="1080" w:hanging="360"/>
        </w:pPr>
        <w:rPr>
          <w:rFonts w:ascii="Symbol" w:hAnsi="Symbol" w:hint="default"/>
        </w:rPr>
      </w:lvl>
    </w:lvlOverride>
    <w:lvlOverride w:ilvl="2">
      <w:lvl w:ilvl="2">
        <w:start w:val="1"/>
        <w:numFmt w:val="bullet"/>
        <w:pStyle w:val="Bullet3"/>
        <w:lvlText w:val=""/>
        <w:lvlJc w:val="left"/>
        <w:pPr>
          <w:tabs>
            <w:tab w:val="num" w:pos="1440"/>
          </w:tabs>
          <w:ind w:left="1440" w:hanging="331"/>
        </w:pPr>
        <w:rPr>
          <w:rFonts w:ascii="Symbol" w:hAnsi="Symbol" w:hint="default"/>
          <w:color w:val="auto"/>
        </w:rPr>
      </w:lvl>
    </w:lvlOverride>
    <w:lvlOverride w:ilvl="3">
      <w:lvl w:ilvl="3">
        <w:start w:val="1"/>
        <w:numFmt w:val="bullet"/>
        <w:pStyle w:val="Bullet4"/>
        <w:lvlText w:val=""/>
        <w:lvlJc w:val="left"/>
        <w:pPr>
          <w:tabs>
            <w:tab w:val="num" w:pos="1800"/>
          </w:tabs>
          <w:ind w:left="1800" w:hanging="360"/>
        </w:pPr>
        <w:rPr>
          <w:rFonts w:ascii="Symbol" w:hAnsi="Symbol" w:hint="default"/>
        </w:rPr>
      </w:lvl>
    </w:lvlOverride>
    <w:lvlOverride w:ilvl="4">
      <w:lvl w:ilvl="4">
        <w:start w:val="1"/>
        <w:numFmt w:val="bullet"/>
        <w:pStyle w:val="Bullet5"/>
        <w:lvlText w:val=""/>
        <w:lvlJc w:val="left"/>
        <w:pPr>
          <w:tabs>
            <w:tab w:val="num" w:pos="2160"/>
          </w:tabs>
          <w:ind w:left="2160" w:hanging="331"/>
        </w:pPr>
        <w:rPr>
          <w:rFonts w:ascii="Symbol" w:hAnsi="Symbol" w:hint="default"/>
          <w:color w:val="auto"/>
        </w:rPr>
      </w:lvl>
    </w:lvlOverride>
    <w:lvlOverride w:ilvl="5">
      <w:lvl w:ilvl="5">
        <w:start w:val="1"/>
        <w:numFmt w:val="bullet"/>
        <w:pStyle w:val="Bullet6"/>
        <w:lvlText w:val=""/>
        <w:lvlJc w:val="left"/>
        <w:pPr>
          <w:tabs>
            <w:tab w:val="num" w:pos="2520"/>
          </w:tabs>
          <w:ind w:left="2520" w:hanging="360"/>
        </w:pPr>
        <w:rPr>
          <w:rFonts w:ascii="Symbol" w:hAnsi="Symbol" w:hint="default"/>
        </w:rPr>
      </w:lvl>
    </w:lvlOverride>
    <w:lvlOverride w:ilvl="6">
      <w:lvl w:ilvl="6">
        <w:start w:val="1"/>
        <w:numFmt w:val="bullet"/>
        <w:lvlText w:val=""/>
        <w:lvlJc w:val="left"/>
        <w:pPr>
          <w:tabs>
            <w:tab w:val="num" w:pos="2549"/>
          </w:tabs>
          <w:ind w:left="2880" w:hanging="331"/>
        </w:pPr>
        <w:rPr>
          <w:rFonts w:ascii="Symbol" w:hAnsi="Symbol" w:cs="Times New Roman" w:hint="default"/>
          <w:color w:val="auto"/>
        </w:rPr>
      </w:lvl>
    </w:lvlOverride>
    <w:lvlOverride w:ilvl="7">
      <w:lvl w:ilvl="7">
        <w:start w:val="1"/>
        <w:numFmt w:val="bullet"/>
        <w:lvlText w:val=""/>
        <w:lvlJc w:val="left"/>
        <w:pPr>
          <w:tabs>
            <w:tab w:val="num" w:pos="2880"/>
          </w:tabs>
          <w:ind w:left="3240" w:hanging="360"/>
        </w:pPr>
        <w:rPr>
          <w:rFonts w:ascii="Symbol" w:hAnsi="Symbol" w:cs="Times New Roman" w:hint="default"/>
        </w:rPr>
      </w:lvl>
    </w:lvlOverride>
    <w:lvlOverride w:ilvl="8">
      <w:lvl w:ilvl="8">
        <w:start w:val="1"/>
        <w:numFmt w:val="bullet"/>
        <w:lvlText w:val=""/>
        <w:lvlJc w:val="left"/>
        <w:pPr>
          <w:tabs>
            <w:tab w:val="num" w:pos="3269"/>
          </w:tabs>
          <w:ind w:left="3600" w:hanging="331"/>
        </w:pPr>
        <w:rPr>
          <w:rFonts w:ascii="Symbol" w:hAnsi="Symbol" w:cs="Times New Roman" w:hint="default"/>
          <w:color w:val="auto"/>
        </w:rPr>
      </w:lvl>
    </w:lvlOverride>
  </w:num>
  <w:num w:numId="25" w16cid:durableId="1615282020">
    <w:abstractNumId w:val="22"/>
  </w:num>
  <w:num w:numId="26" w16cid:durableId="1416587285">
    <w:abstractNumId w:val="15"/>
  </w:num>
  <w:num w:numId="27" w16cid:durableId="1825393999">
    <w:abstractNumId w:val="30"/>
  </w:num>
  <w:num w:numId="28" w16cid:durableId="462508035">
    <w:abstractNumId w:val="11"/>
  </w:num>
  <w:num w:numId="29" w16cid:durableId="856575373">
    <w:abstractNumId w:val="16"/>
  </w:num>
  <w:num w:numId="30" w16cid:durableId="1683507900">
    <w:abstractNumId w:val="24"/>
  </w:num>
  <w:num w:numId="31" w16cid:durableId="2027366891">
    <w:abstractNumId w:val="10"/>
  </w:num>
  <w:num w:numId="32" w16cid:durableId="973289838">
    <w:abstractNumId w:val="29"/>
  </w:num>
  <w:num w:numId="33" w16cid:durableId="856508554">
    <w:abstractNumId w:val="19"/>
  </w:num>
  <w:num w:numId="34" w16cid:durableId="1433015273">
    <w:abstractNumId w:val="33"/>
  </w:num>
  <w:num w:numId="35" w16cid:durableId="687104953">
    <w:abstractNumId w:val="49"/>
  </w:num>
  <w:num w:numId="36" w16cid:durableId="1484856136">
    <w:abstractNumId w:val="13"/>
  </w:num>
  <w:num w:numId="37" w16cid:durableId="2068216002">
    <w:abstractNumId w:val="23"/>
  </w:num>
  <w:num w:numId="38" w16cid:durableId="988175084">
    <w:abstractNumId w:val="33"/>
    <w:lvlOverride w:ilvl="0">
      <w:lvl w:ilvl="0">
        <w:start w:val="1"/>
        <w:numFmt w:val="none"/>
        <w:suff w:val="nothing"/>
        <w:lvlText w:val="%1"/>
        <w:lvlJc w:val="left"/>
        <w:pPr>
          <w:ind w:left="0" w:firstLine="0"/>
        </w:pPr>
        <w:rPr>
          <w:rFonts w:ascii="Poppins" w:hAnsi="Poppins" w:hint="default"/>
          <w:b/>
          <w:sz w:val="20"/>
        </w:rPr>
      </w:lvl>
    </w:lvlOverride>
    <w:lvlOverride w:ilvl="1">
      <w:lvl w:ilvl="1">
        <w:start w:val="1"/>
        <w:numFmt w:val="decimal"/>
        <w:pStyle w:val="Outline1"/>
        <w:lvlText w:val="%1%2."/>
        <w:lvlJc w:val="left"/>
        <w:pPr>
          <w:tabs>
            <w:tab w:val="num" w:pos="360"/>
          </w:tabs>
          <w:ind w:left="360" w:hanging="360"/>
        </w:pPr>
        <w:rPr>
          <w:rFonts w:ascii="Poppins" w:hAnsi="Poppins" w:hint="default"/>
          <w:b/>
          <w:i w:val="0"/>
          <w:color w:val="auto"/>
          <w:sz w:val="20"/>
        </w:rPr>
      </w:lvl>
    </w:lvlOverride>
    <w:lvlOverride w:ilvl="2">
      <w:lvl w:ilvl="2">
        <w:start w:val="1"/>
        <w:numFmt w:val="decimal"/>
        <w:pStyle w:val="Outline2"/>
        <w:isLgl/>
        <w:lvlText w:val="%1%2.%3."/>
        <w:lvlJc w:val="left"/>
        <w:pPr>
          <w:tabs>
            <w:tab w:val="num" w:pos="1080"/>
          </w:tabs>
          <w:ind w:left="1080" w:hanging="720"/>
        </w:pPr>
        <w:rPr>
          <w:rFonts w:ascii="Poppins SemiBold" w:hAnsi="Poppins SemiBold" w:cs="Poppins SemiBold" w:hint="default"/>
          <w:b w:val="0"/>
          <w:i w:val="0"/>
          <w:color w:val="auto"/>
          <w:sz w:val="20"/>
        </w:rPr>
      </w:lvl>
    </w:lvlOverride>
    <w:lvlOverride w:ilvl="3">
      <w:lvl w:ilvl="3">
        <w:start w:val="1"/>
        <w:numFmt w:val="decimal"/>
        <w:pStyle w:val="Outline3"/>
        <w:lvlText w:val="%1%2.%3.%4."/>
        <w:lvlJc w:val="left"/>
        <w:pPr>
          <w:tabs>
            <w:tab w:val="num" w:pos="1800"/>
          </w:tabs>
          <w:ind w:left="1800" w:hanging="720"/>
        </w:pPr>
        <w:rPr>
          <w:rFonts w:ascii="Poppins" w:hAnsi="Poppins" w:hint="default"/>
          <w:b/>
          <w:i w:val="0"/>
          <w:color w:val="auto"/>
          <w:sz w:val="20"/>
        </w:rPr>
      </w:lvl>
    </w:lvlOverride>
    <w:lvlOverride w:ilvl="4">
      <w:lvl w:ilvl="4">
        <w:start w:val="1"/>
        <w:numFmt w:val="decimal"/>
        <w:pStyle w:val="Outline4"/>
        <w:lvlText w:val="%1%2.%3.%4.%5."/>
        <w:lvlJc w:val="left"/>
        <w:pPr>
          <w:tabs>
            <w:tab w:val="num" w:pos="2520"/>
          </w:tabs>
          <w:ind w:left="2520" w:hanging="720"/>
        </w:pPr>
        <w:rPr>
          <w:rFonts w:ascii="Poppins Light" w:hAnsi="Poppins Light" w:hint="default"/>
          <w:b w:val="0"/>
          <w:i w:val="0"/>
          <w:color w:val="auto"/>
          <w:sz w:val="20"/>
        </w:rPr>
      </w:lvl>
    </w:lvlOverride>
    <w:lvlOverride w:ilvl="5">
      <w:lvl w:ilvl="5">
        <w:start w:val="1"/>
        <w:numFmt w:val="decimal"/>
        <w:suff w:val="space"/>
        <w:lvlText w:val="%1%2.%3.%4.%5.%6."/>
        <w:lvlJc w:val="left"/>
        <w:pPr>
          <w:ind w:left="360" w:firstLine="0"/>
        </w:pPr>
        <w:rPr>
          <w:rFonts w:hint="default"/>
        </w:rPr>
      </w:lvl>
    </w:lvlOverride>
    <w:lvlOverride w:ilvl="6">
      <w:lvl w:ilvl="6">
        <w:start w:val="1"/>
        <w:numFmt w:val="decimal"/>
        <w:suff w:val="space"/>
        <w:lvlText w:val="%1%2.%3.%4.%5.%6.%7."/>
        <w:lvlJc w:val="left"/>
        <w:pPr>
          <w:ind w:left="360" w:firstLine="0"/>
        </w:pPr>
        <w:rPr>
          <w:rFonts w:hint="default"/>
        </w:rPr>
      </w:lvl>
    </w:lvlOverride>
    <w:lvlOverride w:ilvl="7">
      <w:lvl w:ilvl="7">
        <w:start w:val="1"/>
        <w:numFmt w:val="decimal"/>
        <w:suff w:val="space"/>
        <w:lvlText w:val="%1%2.%3.%4.%5.%6.%7.%8."/>
        <w:lvlJc w:val="left"/>
        <w:pPr>
          <w:ind w:left="360" w:firstLine="0"/>
        </w:pPr>
        <w:rPr>
          <w:rFonts w:hint="default"/>
        </w:rPr>
      </w:lvl>
    </w:lvlOverride>
    <w:lvlOverride w:ilvl="8">
      <w:lvl w:ilvl="8">
        <w:start w:val="1"/>
        <w:numFmt w:val="upperLetter"/>
        <w:suff w:val="space"/>
        <w:lvlText w:val="Appendix %9."/>
        <w:lvlJc w:val="left"/>
        <w:pPr>
          <w:ind w:left="360" w:firstLine="288"/>
        </w:pPr>
        <w:rPr>
          <w:rFonts w:ascii="Poppins SemiBold" w:hAnsi="Poppins SemiBold" w:hint="default"/>
          <w:color w:val="018374"/>
          <w:sz w:val="24"/>
        </w:rPr>
      </w:lvl>
    </w:lvlOverride>
  </w:num>
  <w:num w:numId="39" w16cid:durableId="900213864">
    <w:abstractNumId w:val="42"/>
    <w:lvlOverride w:ilvl="0">
      <w:lvl w:ilvl="0">
        <w:start w:val="1"/>
        <w:numFmt w:val="bullet"/>
        <w:pStyle w:val="Bullet1"/>
        <w:lvlText w:val=""/>
        <w:lvlJc w:val="left"/>
        <w:pPr>
          <w:tabs>
            <w:tab w:val="num" w:pos="720"/>
          </w:tabs>
          <w:ind w:left="720" w:hanging="331"/>
        </w:pPr>
        <w:rPr>
          <w:rFonts w:ascii="Symbol" w:hAnsi="Symbol" w:hint="default"/>
          <w:sz w:val="22"/>
        </w:rPr>
      </w:lvl>
    </w:lvlOverride>
    <w:lvlOverride w:ilvl="1">
      <w:lvl w:ilvl="1">
        <w:start w:val="1"/>
        <w:numFmt w:val="bullet"/>
        <w:pStyle w:val="Bullet2"/>
        <w:lvlText w:val=""/>
        <w:lvlJc w:val="left"/>
        <w:pPr>
          <w:tabs>
            <w:tab w:val="num" w:pos="1080"/>
          </w:tabs>
          <w:ind w:left="1080" w:hanging="360"/>
        </w:pPr>
        <w:rPr>
          <w:rFonts w:ascii="Symbol" w:hAnsi="Symbol" w:hint="default"/>
        </w:rPr>
      </w:lvl>
    </w:lvlOverride>
    <w:lvlOverride w:ilvl="2">
      <w:lvl w:ilvl="2">
        <w:start w:val="1"/>
        <w:numFmt w:val="bullet"/>
        <w:pStyle w:val="Bullet3"/>
        <w:lvlText w:val=""/>
        <w:lvlJc w:val="left"/>
        <w:pPr>
          <w:tabs>
            <w:tab w:val="num" w:pos="1440"/>
          </w:tabs>
          <w:ind w:left="1440" w:hanging="331"/>
        </w:pPr>
        <w:rPr>
          <w:rFonts w:ascii="Symbol" w:hAnsi="Symbol" w:hint="default"/>
          <w:color w:val="auto"/>
        </w:rPr>
      </w:lvl>
    </w:lvlOverride>
    <w:lvlOverride w:ilvl="3">
      <w:lvl w:ilvl="3">
        <w:start w:val="1"/>
        <w:numFmt w:val="bullet"/>
        <w:pStyle w:val="Bullet4"/>
        <w:lvlText w:val=""/>
        <w:lvlJc w:val="left"/>
        <w:pPr>
          <w:tabs>
            <w:tab w:val="num" w:pos="1800"/>
          </w:tabs>
          <w:ind w:left="1800" w:hanging="360"/>
        </w:pPr>
        <w:rPr>
          <w:rFonts w:ascii="Symbol" w:hAnsi="Symbol" w:hint="default"/>
        </w:rPr>
      </w:lvl>
    </w:lvlOverride>
    <w:lvlOverride w:ilvl="4">
      <w:lvl w:ilvl="4">
        <w:start w:val="1"/>
        <w:numFmt w:val="bullet"/>
        <w:pStyle w:val="Bullet5"/>
        <w:lvlText w:val=""/>
        <w:lvlJc w:val="left"/>
        <w:pPr>
          <w:tabs>
            <w:tab w:val="num" w:pos="2160"/>
          </w:tabs>
          <w:ind w:left="2160" w:hanging="331"/>
        </w:pPr>
        <w:rPr>
          <w:rFonts w:ascii="Symbol" w:hAnsi="Symbol" w:hint="default"/>
          <w:color w:val="auto"/>
        </w:rPr>
      </w:lvl>
    </w:lvlOverride>
    <w:lvlOverride w:ilvl="5">
      <w:lvl w:ilvl="5">
        <w:start w:val="1"/>
        <w:numFmt w:val="bullet"/>
        <w:pStyle w:val="Bullet6"/>
        <w:lvlText w:val=""/>
        <w:lvlJc w:val="left"/>
        <w:pPr>
          <w:tabs>
            <w:tab w:val="num" w:pos="2520"/>
          </w:tabs>
          <w:ind w:left="2520" w:hanging="360"/>
        </w:pPr>
        <w:rPr>
          <w:rFonts w:ascii="Symbol" w:hAnsi="Symbol" w:hint="default"/>
        </w:rPr>
      </w:lvl>
    </w:lvlOverride>
    <w:lvlOverride w:ilvl="6">
      <w:lvl w:ilvl="6">
        <w:start w:val="1"/>
        <w:numFmt w:val="bullet"/>
        <w:lvlText w:val=""/>
        <w:lvlJc w:val="left"/>
        <w:pPr>
          <w:tabs>
            <w:tab w:val="num" w:pos="2549"/>
          </w:tabs>
          <w:ind w:left="2880" w:hanging="331"/>
        </w:pPr>
        <w:rPr>
          <w:rFonts w:ascii="Symbol" w:hAnsi="Symbol" w:cs="Times New Roman" w:hint="default"/>
          <w:color w:val="auto"/>
        </w:rPr>
      </w:lvl>
    </w:lvlOverride>
    <w:lvlOverride w:ilvl="7">
      <w:lvl w:ilvl="7">
        <w:start w:val="1"/>
        <w:numFmt w:val="bullet"/>
        <w:lvlText w:val=""/>
        <w:lvlJc w:val="left"/>
        <w:pPr>
          <w:tabs>
            <w:tab w:val="num" w:pos="2880"/>
          </w:tabs>
          <w:ind w:left="3240" w:hanging="360"/>
        </w:pPr>
        <w:rPr>
          <w:rFonts w:ascii="Symbol" w:hAnsi="Symbol" w:cs="Times New Roman" w:hint="default"/>
        </w:rPr>
      </w:lvl>
    </w:lvlOverride>
    <w:lvlOverride w:ilvl="8">
      <w:lvl w:ilvl="8">
        <w:start w:val="1"/>
        <w:numFmt w:val="bullet"/>
        <w:lvlText w:val=""/>
        <w:lvlJc w:val="left"/>
        <w:pPr>
          <w:tabs>
            <w:tab w:val="num" w:pos="3269"/>
          </w:tabs>
          <w:ind w:left="3600" w:hanging="331"/>
        </w:pPr>
        <w:rPr>
          <w:rFonts w:ascii="Symbol" w:hAnsi="Symbol" w:cs="Times New Roman" w:hint="default"/>
          <w:color w:val="auto"/>
        </w:rPr>
      </w:lvl>
    </w:lvlOverride>
  </w:num>
  <w:num w:numId="40" w16cid:durableId="739210715">
    <w:abstractNumId w:val="43"/>
  </w:num>
  <w:num w:numId="41" w16cid:durableId="997342194">
    <w:abstractNumId w:val="12"/>
  </w:num>
  <w:num w:numId="42" w16cid:durableId="17238368">
    <w:abstractNumId w:val="38"/>
  </w:num>
  <w:num w:numId="43" w16cid:durableId="1382173576">
    <w:abstractNumId w:val="36"/>
  </w:num>
  <w:num w:numId="44" w16cid:durableId="751850244">
    <w:abstractNumId w:val="42"/>
    <w:lvlOverride w:ilvl="0">
      <w:lvl w:ilvl="0">
        <w:start w:val="1"/>
        <w:numFmt w:val="bullet"/>
        <w:pStyle w:val="Bullet1"/>
        <w:lvlText w:val=""/>
        <w:lvlJc w:val="left"/>
        <w:pPr>
          <w:tabs>
            <w:tab w:val="num" w:pos="720"/>
          </w:tabs>
          <w:ind w:left="720" w:hanging="331"/>
        </w:pPr>
        <w:rPr>
          <w:rFonts w:ascii="Symbol" w:hAnsi="Symbol" w:hint="default"/>
          <w:sz w:val="22"/>
        </w:rPr>
      </w:lvl>
    </w:lvlOverride>
    <w:lvlOverride w:ilvl="1">
      <w:lvl w:ilvl="1">
        <w:start w:val="1"/>
        <w:numFmt w:val="bullet"/>
        <w:pStyle w:val="Bullet2"/>
        <w:lvlText w:val=""/>
        <w:lvlJc w:val="left"/>
        <w:pPr>
          <w:tabs>
            <w:tab w:val="num" w:pos="1080"/>
          </w:tabs>
          <w:ind w:left="1080" w:hanging="360"/>
        </w:pPr>
        <w:rPr>
          <w:rFonts w:ascii="Symbol" w:hAnsi="Symbol" w:hint="default"/>
        </w:rPr>
      </w:lvl>
    </w:lvlOverride>
    <w:lvlOverride w:ilvl="2">
      <w:lvl w:ilvl="2">
        <w:start w:val="1"/>
        <w:numFmt w:val="bullet"/>
        <w:pStyle w:val="Bullet3"/>
        <w:lvlText w:val=""/>
        <w:lvlJc w:val="left"/>
        <w:pPr>
          <w:tabs>
            <w:tab w:val="num" w:pos="1440"/>
          </w:tabs>
          <w:ind w:left="1440" w:hanging="331"/>
        </w:pPr>
        <w:rPr>
          <w:rFonts w:ascii="Symbol" w:hAnsi="Symbol" w:hint="default"/>
          <w:color w:val="auto"/>
        </w:rPr>
      </w:lvl>
    </w:lvlOverride>
    <w:lvlOverride w:ilvl="3">
      <w:lvl w:ilvl="3">
        <w:start w:val="1"/>
        <w:numFmt w:val="bullet"/>
        <w:pStyle w:val="Bullet4"/>
        <w:lvlText w:val=""/>
        <w:lvlJc w:val="left"/>
        <w:pPr>
          <w:tabs>
            <w:tab w:val="num" w:pos="1800"/>
          </w:tabs>
          <w:ind w:left="1800" w:hanging="360"/>
        </w:pPr>
        <w:rPr>
          <w:rFonts w:ascii="Symbol" w:hAnsi="Symbol" w:hint="default"/>
        </w:rPr>
      </w:lvl>
    </w:lvlOverride>
    <w:lvlOverride w:ilvl="4">
      <w:lvl w:ilvl="4">
        <w:start w:val="1"/>
        <w:numFmt w:val="bullet"/>
        <w:pStyle w:val="Bullet5"/>
        <w:lvlText w:val=""/>
        <w:lvlJc w:val="left"/>
        <w:pPr>
          <w:tabs>
            <w:tab w:val="num" w:pos="2160"/>
          </w:tabs>
          <w:ind w:left="2160" w:hanging="331"/>
        </w:pPr>
        <w:rPr>
          <w:rFonts w:ascii="Symbol" w:hAnsi="Symbol" w:hint="default"/>
          <w:color w:val="auto"/>
        </w:rPr>
      </w:lvl>
    </w:lvlOverride>
    <w:lvlOverride w:ilvl="5">
      <w:lvl w:ilvl="5">
        <w:start w:val="1"/>
        <w:numFmt w:val="bullet"/>
        <w:pStyle w:val="Bullet6"/>
        <w:lvlText w:val=""/>
        <w:lvlJc w:val="left"/>
        <w:pPr>
          <w:tabs>
            <w:tab w:val="num" w:pos="2520"/>
          </w:tabs>
          <w:ind w:left="2520" w:hanging="360"/>
        </w:pPr>
        <w:rPr>
          <w:rFonts w:ascii="Symbol" w:hAnsi="Symbol" w:hint="default"/>
        </w:rPr>
      </w:lvl>
    </w:lvlOverride>
    <w:lvlOverride w:ilvl="6">
      <w:lvl w:ilvl="6">
        <w:start w:val="1"/>
        <w:numFmt w:val="bullet"/>
        <w:lvlText w:val=""/>
        <w:lvlJc w:val="left"/>
        <w:pPr>
          <w:tabs>
            <w:tab w:val="num" w:pos="2549"/>
          </w:tabs>
          <w:ind w:left="2880" w:hanging="331"/>
        </w:pPr>
        <w:rPr>
          <w:rFonts w:ascii="Symbol" w:hAnsi="Symbol" w:cs="Times New Roman" w:hint="default"/>
          <w:color w:val="auto"/>
        </w:rPr>
      </w:lvl>
    </w:lvlOverride>
    <w:lvlOverride w:ilvl="7">
      <w:lvl w:ilvl="7">
        <w:start w:val="1"/>
        <w:numFmt w:val="bullet"/>
        <w:lvlText w:val=""/>
        <w:lvlJc w:val="left"/>
        <w:pPr>
          <w:tabs>
            <w:tab w:val="num" w:pos="2880"/>
          </w:tabs>
          <w:ind w:left="3240" w:hanging="360"/>
        </w:pPr>
        <w:rPr>
          <w:rFonts w:ascii="Symbol" w:hAnsi="Symbol" w:cs="Times New Roman" w:hint="default"/>
        </w:rPr>
      </w:lvl>
    </w:lvlOverride>
    <w:lvlOverride w:ilvl="8">
      <w:lvl w:ilvl="8">
        <w:start w:val="1"/>
        <w:numFmt w:val="bullet"/>
        <w:lvlText w:val=""/>
        <w:lvlJc w:val="left"/>
        <w:pPr>
          <w:tabs>
            <w:tab w:val="num" w:pos="3269"/>
          </w:tabs>
          <w:ind w:left="3600" w:hanging="331"/>
        </w:pPr>
        <w:rPr>
          <w:rFonts w:ascii="Symbol" w:hAnsi="Symbol" w:cs="Times New Roman" w:hint="default"/>
          <w:color w:val="auto"/>
        </w:rPr>
      </w:lvl>
    </w:lvlOverride>
  </w:num>
  <w:num w:numId="45" w16cid:durableId="775178687">
    <w:abstractNumId w:val="44"/>
  </w:num>
  <w:num w:numId="46" w16cid:durableId="768962880">
    <w:abstractNumId w:val="46"/>
  </w:num>
  <w:num w:numId="47" w16cid:durableId="1823888690">
    <w:abstractNumId w:val="50"/>
  </w:num>
  <w:num w:numId="48" w16cid:durableId="1596326979">
    <w:abstractNumId w:val="21"/>
  </w:num>
  <w:num w:numId="49" w16cid:durableId="1518733920">
    <w:abstractNumId w:val="45"/>
    <w:lvlOverride w:ilvl="0">
      <w:startOverride w:val="1"/>
    </w:lvlOverride>
    <w:lvlOverride w:ilvl="1"/>
    <w:lvlOverride w:ilvl="2"/>
    <w:lvlOverride w:ilvl="3"/>
    <w:lvlOverride w:ilvl="4"/>
    <w:lvlOverride w:ilvl="5"/>
    <w:lvlOverride w:ilvl="6"/>
    <w:lvlOverride w:ilvl="7"/>
    <w:lvlOverride w:ilvl="8"/>
  </w:num>
  <w:num w:numId="50" w16cid:durableId="996424459">
    <w:abstractNumId w:val="20"/>
  </w:num>
  <w:num w:numId="51" w16cid:durableId="842088571">
    <w:abstractNumId w:val="18"/>
  </w:num>
  <w:num w:numId="52" w16cid:durableId="1801340328">
    <w:abstractNumId w:val="37"/>
  </w:num>
  <w:num w:numId="53" w16cid:durableId="344675307">
    <w:abstractNumId w:val="25"/>
  </w:num>
  <w:num w:numId="54" w16cid:durableId="1012103809">
    <w:abstractNumId w:val="51"/>
  </w:num>
  <w:num w:numId="55" w16cid:durableId="1505589205">
    <w:abstractNumId w:val="39"/>
  </w:num>
  <w:num w:numId="56" w16cid:durableId="20784800">
    <w:abstractNumId w:val="3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hideGrammaticalErrors/>
  <w:proofState w:spelling="clean" w:grammar="clean"/>
  <w:attachedTemplate r:id="rId1"/>
  <w:stylePaneFormatFilter w:val="D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1"/>
  <w:stylePaneSortMethod w:val="0000"/>
  <w:defaultTabStop w:val="720"/>
  <w:clickAndTypeStyle w:val="BodyText"/>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AF2"/>
    <w:rsid w:val="00000468"/>
    <w:rsid w:val="00000D14"/>
    <w:rsid w:val="00000D3E"/>
    <w:rsid w:val="00000EA0"/>
    <w:rsid w:val="00001C9F"/>
    <w:rsid w:val="0000325B"/>
    <w:rsid w:val="00003810"/>
    <w:rsid w:val="00004B0B"/>
    <w:rsid w:val="000103D9"/>
    <w:rsid w:val="0001060F"/>
    <w:rsid w:val="000118C0"/>
    <w:rsid w:val="0001331C"/>
    <w:rsid w:val="00013B18"/>
    <w:rsid w:val="00013C82"/>
    <w:rsid w:val="00014AF2"/>
    <w:rsid w:val="00016703"/>
    <w:rsid w:val="00016EB0"/>
    <w:rsid w:val="00017871"/>
    <w:rsid w:val="00020084"/>
    <w:rsid w:val="000201D7"/>
    <w:rsid w:val="00021166"/>
    <w:rsid w:val="000243E1"/>
    <w:rsid w:val="00024AD4"/>
    <w:rsid w:val="000262B2"/>
    <w:rsid w:val="000278B1"/>
    <w:rsid w:val="00027944"/>
    <w:rsid w:val="00030214"/>
    <w:rsid w:val="00030753"/>
    <w:rsid w:val="0003136B"/>
    <w:rsid w:val="000313F6"/>
    <w:rsid w:val="000321CE"/>
    <w:rsid w:val="000321FA"/>
    <w:rsid w:val="000329AC"/>
    <w:rsid w:val="00033F58"/>
    <w:rsid w:val="00037DAF"/>
    <w:rsid w:val="000412B5"/>
    <w:rsid w:val="000414F0"/>
    <w:rsid w:val="00041BE1"/>
    <w:rsid w:val="00041D12"/>
    <w:rsid w:val="00042A1E"/>
    <w:rsid w:val="0004460A"/>
    <w:rsid w:val="00044F5B"/>
    <w:rsid w:val="000462C4"/>
    <w:rsid w:val="0004653A"/>
    <w:rsid w:val="000467A7"/>
    <w:rsid w:val="000468C4"/>
    <w:rsid w:val="00047773"/>
    <w:rsid w:val="000500A9"/>
    <w:rsid w:val="000500D8"/>
    <w:rsid w:val="00050152"/>
    <w:rsid w:val="0005211A"/>
    <w:rsid w:val="000529C7"/>
    <w:rsid w:val="00052DFB"/>
    <w:rsid w:val="00052E1C"/>
    <w:rsid w:val="00052FAE"/>
    <w:rsid w:val="0005497C"/>
    <w:rsid w:val="000568AE"/>
    <w:rsid w:val="00060991"/>
    <w:rsid w:val="00062192"/>
    <w:rsid w:val="0006228E"/>
    <w:rsid w:val="00062617"/>
    <w:rsid w:val="00062938"/>
    <w:rsid w:val="00062B4A"/>
    <w:rsid w:val="000631BC"/>
    <w:rsid w:val="00063C0D"/>
    <w:rsid w:val="00066DD4"/>
    <w:rsid w:val="00067B0F"/>
    <w:rsid w:val="000705F1"/>
    <w:rsid w:val="00072323"/>
    <w:rsid w:val="00072E1F"/>
    <w:rsid w:val="0007548A"/>
    <w:rsid w:val="00075529"/>
    <w:rsid w:val="000758FB"/>
    <w:rsid w:val="00075C6C"/>
    <w:rsid w:val="00076E6F"/>
    <w:rsid w:val="00077887"/>
    <w:rsid w:val="00077AC1"/>
    <w:rsid w:val="00077EE8"/>
    <w:rsid w:val="0008072A"/>
    <w:rsid w:val="00081C7E"/>
    <w:rsid w:val="00081D86"/>
    <w:rsid w:val="00083B3B"/>
    <w:rsid w:val="00085AAA"/>
    <w:rsid w:val="00086CCC"/>
    <w:rsid w:val="00090B83"/>
    <w:rsid w:val="0009293B"/>
    <w:rsid w:val="00095CB4"/>
    <w:rsid w:val="0009636C"/>
    <w:rsid w:val="00097893"/>
    <w:rsid w:val="000A234D"/>
    <w:rsid w:val="000A24F7"/>
    <w:rsid w:val="000A317D"/>
    <w:rsid w:val="000A389B"/>
    <w:rsid w:val="000A4451"/>
    <w:rsid w:val="000A4CDE"/>
    <w:rsid w:val="000A5281"/>
    <w:rsid w:val="000A57EA"/>
    <w:rsid w:val="000A590C"/>
    <w:rsid w:val="000A5A4F"/>
    <w:rsid w:val="000B2CAE"/>
    <w:rsid w:val="000B379D"/>
    <w:rsid w:val="000B4661"/>
    <w:rsid w:val="000B56DF"/>
    <w:rsid w:val="000B5CAB"/>
    <w:rsid w:val="000B761D"/>
    <w:rsid w:val="000B77CD"/>
    <w:rsid w:val="000B7A4F"/>
    <w:rsid w:val="000C05A4"/>
    <w:rsid w:val="000C2CB2"/>
    <w:rsid w:val="000C5EF3"/>
    <w:rsid w:val="000C6AC4"/>
    <w:rsid w:val="000D0183"/>
    <w:rsid w:val="000D153A"/>
    <w:rsid w:val="000D1786"/>
    <w:rsid w:val="000D20B6"/>
    <w:rsid w:val="000D23E4"/>
    <w:rsid w:val="000D355F"/>
    <w:rsid w:val="000D35E3"/>
    <w:rsid w:val="000D4A77"/>
    <w:rsid w:val="000D5768"/>
    <w:rsid w:val="000D5D0F"/>
    <w:rsid w:val="000D6D18"/>
    <w:rsid w:val="000D75F7"/>
    <w:rsid w:val="000D77A2"/>
    <w:rsid w:val="000E1785"/>
    <w:rsid w:val="000E40AA"/>
    <w:rsid w:val="000E4D35"/>
    <w:rsid w:val="000E5164"/>
    <w:rsid w:val="000E53A2"/>
    <w:rsid w:val="000E5591"/>
    <w:rsid w:val="000E5669"/>
    <w:rsid w:val="000E6AE1"/>
    <w:rsid w:val="000F01AA"/>
    <w:rsid w:val="000F1181"/>
    <w:rsid w:val="000F17AD"/>
    <w:rsid w:val="000F26D5"/>
    <w:rsid w:val="000F2AC8"/>
    <w:rsid w:val="000F3102"/>
    <w:rsid w:val="000F42B2"/>
    <w:rsid w:val="000F500F"/>
    <w:rsid w:val="000F624F"/>
    <w:rsid w:val="000F7C69"/>
    <w:rsid w:val="00102014"/>
    <w:rsid w:val="00102080"/>
    <w:rsid w:val="00102821"/>
    <w:rsid w:val="00103774"/>
    <w:rsid w:val="001048CB"/>
    <w:rsid w:val="00104949"/>
    <w:rsid w:val="0010525E"/>
    <w:rsid w:val="00106B71"/>
    <w:rsid w:val="0010772F"/>
    <w:rsid w:val="00107B84"/>
    <w:rsid w:val="001110CB"/>
    <w:rsid w:val="001113F8"/>
    <w:rsid w:val="00111BA7"/>
    <w:rsid w:val="00112B0F"/>
    <w:rsid w:val="0011301B"/>
    <w:rsid w:val="00113378"/>
    <w:rsid w:val="00113966"/>
    <w:rsid w:val="00113F75"/>
    <w:rsid w:val="001158CB"/>
    <w:rsid w:val="00115F17"/>
    <w:rsid w:val="001166E2"/>
    <w:rsid w:val="00117127"/>
    <w:rsid w:val="001174AE"/>
    <w:rsid w:val="00117C06"/>
    <w:rsid w:val="00124370"/>
    <w:rsid w:val="00124CF1"/>
    <w:rsid w:val="001256B5"/>
    <w:rsid w:val="001267AE"/>
    <w:rsid w:val="00132174"/>
    <w:rsid w:val="001322A4"/>
    <w:rsid w:val="00132941"/>
    <w:rsid w:val="0013363D"/>
    <w:rsid w:val="00133D8B"/>
    <w:rsid w:val="001342BB"/>
    <w:rsid w:val="00134715"/>
    <w:rsid w:val="00135052"/>
    <w:rsid w:val="00136E8B"/>
    <w:rsid w:val="00142423"/>
    <w:rsid w:val="00142924"/>
    <w:rsid w:val="00145A8A"/>
    <w:rsid w:val="00145D84"/>
    <w:rsid w:val="00145FCB"/>
    <w:rsid w:val="00151BD3"/>
    <w:rsid w:val="0015210C"/>
    <w:rsid w:val="0015245E"/>
    <w:rsid w:val="00152761"/>
    <w:rsid w:val="00153E3E"/>
    <w:rsid w:val="00154B60"/>
    <w:rsid w:val="00156F7A"/>
    <w:rsid w:val="00157647"/>
    <w:rsid w:val="001604D8"/>
    <w:rsid w:val="00160579"/>
    <w:rsid w:val="001606B9"/>
    <w:rsid w:val="00160CD1"/>
    <w:rsid w:val="00162771"/>
    <w:rsid w:val="00163361"/>
    <w:rsid w:val="001641F5"/>
    <w:rsid w:val="00165A2D"/>
    <w:rsid w:val="00166537"/>
    <w:rsid w:val="00166DEA"/>
    <w:rsid w:val="00167C07"/>
    <w:rsid w:val="0017003D"/>
    <w:rsid w:val="001715BB"/>
    <w:rsid w:val="00174216"/>
    <w:rsid w:val="00176407"/>
    <w:rsid w:val="001767E3"/>
    <w:rsid w:val="00176AE5"/>
    <w:rsid w:val="001770CC"/>
    <w:rsid w:val="001775C1"/>
    <w:rsid w:val="001778F5"/>
    <w:rsid w:val="00177974"/>
    <w:rsid w:val="00177DD6"/>
    <w:rsid w:val="00180B88"/>
    <w:rsid w:val="00181062"/>
    <w:rsid w:val="0018469F"/>
    <w:rsid w:val="001857F7"/>
    <w:rsid w:val="001863E8"/>
    <w:rsid w:val="00186A94"/>
    <w:rsid w:val="0019021D"/>
    <w:rsid w:val="00191596"/>
    <w:rsid w:val="00191BAD"/>
    <w:rsid w:val="0019278A"/>
    <w:rsid w:val="00192C29"/>
    <w:rsid w:val="00192D11"/>
    <w:rsid w:val="00193BAC"/>
    <w:rsid w:val="00194946"/>
    <w:rsid w:val="001955D4"/>
    <w:rsid w:val="00196B78"/>
    <w:rsid w:val="00197846"/>
    <w:rsid w:val="001A0004"/>
    <w:rsid w:val="001A063C"/>
    <w:rsid w:val="001A17D7"/>
    <w:rsid w:val="001A1FBB"/>
    <w:rsid w:val="001A426B"/>
    <w:rsid w:val="001A4DF5"/>
    <w:rsid w:val="001A5026"/>
    <w:rsid w:val="001A6823"/>
    <w:rsid w:val="001B1003"/>
    <w:rsid w:val="001B1728"/>
    <w:rsid w:val="001B217A"/>
    <w:rsid w:val="001B5168"/>
    <w:rsid w:val="001C0619"/>
    <w:rsid w:val="001C2098"/>
    <w:rsid w:val="001C3575"/>
    <w:rsid w:val="001C437D"/>
    <w:rsid w:val="001C43B4"/>
    <w:rsid w:val="001C6748"/>
    <w:rsid w:val="001C7A7D"/>
    <w:rsid w:val="001C7B85"/>
    <w:rsid w:val="001D0EE9"/>
    <w:rsid w:val="001D1ED3"/>
    <w:rsid w:val="001D2B68"/>
    <w:rsid w:val="001D4BAB"/>
    <w:rsid w:val="001D5B32"/>
    <w:rsid w:val="001D711D"/>
    <w:rsid w:val="001D711F"/>
    <w:rsid w:val="001E22A9"/>
    <w:rsid w:val="001E28F5"/>
    <w:rsid w:val="001E3EC9"/>
    <w:rsid w:val="001E43DC"/>
    <w:rsid w:val="001E4409"/>
    <w:rsid w:val="001E7BDD"/>
    <w:rsid w:val="001F06C1"/>
    <w:rsid w:val="001F14DA"/>
    <w:rsid w:val="001F3C85"/>
    <w:rsid w:val="001F40E2"/>
    <w:rsid w:val="001F4495"/>
    <w:rsid w:val="001F579E"/>
    <w:rsid w:val="001F63A5"/>
    <w:rsid w:val="001F6630"/>
    <w:rsid w:val="001F6861"/>
    <w:rsid w:val="001F6DBD"/>
    <w:rsid w:val="001F7967"/>
    <w:rsid w:val="001F7CFE"/>
    <w:rsid w:val="00200FF0"/>
    <w:rsid w:val="0020124D"/>
    <w:rsid w:val="00201B9D"/>
    <w:rsid w:val="002024B6"/>
    <w:rsid w:val="002024D2"/>
    <w:rsid w:val="002025DA"/>
    <w:rsid w:val="0020355B"/>
    <w:rsid w:val="00204CB8"/>
    <w:rsid w:val="00206686"/>
    <w:rsid w:val="00206DCE"/>
    <w:rsid w:val="002079F5"/>
    <w:rsid w:val="002101C1"/>
    <w:rsid w:val="00211DA2"/>
    <w:rsid w:val="00212F92"/>
    <w:rsid w:val="0021327F"/>
    <w:rsid w:val="00214357"/>
    <w:rsid w:val="002152B3"/>
    <w:rsid w:val="00216D4E"/>
    <w:rsid w:val="0021724E"/>
    <w:rsid w:val="00220433"/>
    <w:rsid w:val="002221C3"/>
    <w:rsid w:val="00222535"/>
    <w:rsid w:val="00222753"/>
    <w:rsid w:val="00222A6D"/>
    <w:rsid w:val="00222C8C"/>
    <w:rsid w:val="00223368"/>
    <w:rsid w:val="00224F13"/>
    <w:rsid w:val="0022519B"/>
    <w:rsid w:val="00225529"/>
    <w:rsid w:val="00232935"/>
    <w:rsid w:val="00233EA8"/>
    <w:rsid w:val="002359E7"/>
    <w:rsid w:val="002367E5"/>
    <w:rsid w:val="00236DE3"/>
    <w:rsid w:val="002375EB"/>
    <w:rsid w:val="002377BC"/>
    <w:rsid w:val="00237B51"/>
    <w:rsid w:val="00237BA0"/>
    <w:rsid w:val="00241694"/>
    <w:rsid w:val="00241DD2"/>
    <w:rsid w:val="00241FEB"/>
    <w:rsid w:val="0024382F"/>
    <w:rsid w:val="00243CEC"/>
    <w:rsid w:val="002457A4"/>
    <w:rsid w:val="002457CF"/>
    <w:rsid w:val="00251B4C"/>
    <w:rsid w:val="0025484B"/>
    <w:rsid w:val="00255E6F"/>
    <w:rsid w:val="002603DA"/>
    <w:rsid w:val="00260C64"/>
    <w:rsid w:val="0026226E"/>
    <w:rsid w:val="00262448"/>
    <w:rsid w:val="002632C2"/>
    <w:rsid w:val="0026374E"/>
    <w:rsid w:val="00264B07"/>
    <w:rsid w:val="0026668D"/>
    <w:rsid w:val="002676DB"/>
    <w:rsid w:val="00267B31"/>
    <w:rsid w:val="00267B3B"/>
    <w:rsid w:val="002702CB"/>
    <w:rsid w:val="0027071C"/>
    <w:rsid w:val="00270C24"/>
    <w:rsid w:val="00271125"/>
    <w:rsid w:val="002712D2"/>
    <w:rsid w:val="00272707"/>
    <w:rsid w:val="00272A24"/>
    <w:rsid w:val="00272CA0"/>
    <w:rsid w:val="002731DA"/>
    <w:rsid w:val="002764E1"/>
    <w:rsid w:val="00277632"/>
    <w:rsid w:val="00280B9E"/>
    <w:rsid w:val="00280D96"/>
    <w:rsid w:val="00281789"/>
    <w:rsid w:val="00283F7A"/>
    <w:rsid w:val="00287A8A"/>
    <w:rsid w:val="00287C23"/>
    <w:rsid w:val="00290427"/>
    <w:rsid w:val="00291F51"/>
    <w:rsid w:val="00291FD6"/>
    <w:rsid w:val="00292EB3"/>
    <w:rsid w:val="002935B6"/>
    <w:rsid w:val="00294F2D"/>
    <w:rsid w:val="00295601"/>
    <w:rsid w:val="00295F27"/>
    <w:rsid w:val="00296D7C"/>
    <w:rsid w:val="00296DFE"/>
    <w:rsid w:val="00297A92"/>
    <w:rsid w:val="002A0923"/>
    <w:rsid w:val="002A1477"/>
    <w:rsid w:val="002A17FC"/>
    <w:rsid w:val="002A1A40"/>
    <w:rsid w:val="002A5823"/>
    <w:rsid w:val="002B0FCB"/>
    <w:rsid w:val="002B121F"/>
    <w:rsid w:val="002B1FCD"/>
    <w:rsid w:val="002B24A5"/>
    <w:rsid w:val="002B2E62"/>
    <w:rsid w:val="002B3BD5"/>
    <w:rsid w:val="002B40DB"/>
    <w:rsid w:val="002B44DF"/>
    <w:rsid w:val="002B5259"/>
    <w:rsid w:val="002B7DAC"/>
    <w:rsid w:val="002C0BD2"/>
    <w:rsid w:val="002C1CFA"/>
    <w:rsid w:val="002C5F3B"/>
    <w:rsid w:val="002C605A"/>
    <w:rsid w:val="002C7228"/>
    <w:rsid w:val="002C763E"/>
    <w:rsid w:val="002D02ED"/>
    <w:rsid w:val="002D1BBE"/>
    <w:rsid w:val="002D239A"/>
    <w:rsid w:val="002D2F4C"/>
    <w:rsid w:val="002D337D"/>
    <w:rsid w:val="002D5607"/>
    <w:rsid w:val="002D6F4E"/>
    <w:rsid w:val="002D7112"/>
    <w:rsid w:val="002D7685"/>
    <w:rsid w:val="002E07AE"/>
    <w:rsid w:val="002E09B2"/>
    <w:rsid w:val="002E171A"/>
    <w:rsid w:val="002E3C89"/>
    <w:rsid w:val="002E4BF1"/>
    <w:rsid w:val="002E6F9F"/>
    <w:rsid w:val="002E7B0E"/>
    <w:rsid w:val="002F07B5"/>
    <w:rsid w:val="002F1FB2"/>
    <w:rsid w:val="002F26FE"/>
    <w:rsid w:val="002F346D"/>
    <w:rsid w:val="002F4579"/>
    <w:rsid w:val="002F6137"/>
    <w:rsid w:val="002F61AB"/>
    <w:rsid w:val="002F62F7"/>
    <w:rsid w:val="002F6C5C"/>
    <w:rsid w:val="002F76FD"/>
    <w:rsid w:val="002F79A0"/>
    <w:rsid w:val="00300583"/>
    <w:rsid w:val="00300706"/>
    <w:rsid w:val="00301010"/>
    <w:rsid w:val="003015FD"/>
    <w:rsid w:val="003021BA"/>
    <w:rsid w:val="0030235D"/>
    <w:rsid w:val="00304EEC"/>
    <w:rsid w:val="00305E05"/>
    <w:rsid w:val="00306A07"/>
    <w:rsid w:val="00307260"/>
    <w:rsid w:val="00310137"/>
    <w:rsid w:val="00310F76"/>
    <w:rsid w:val="0031282F"/>
    <w:rsid w:val="00315384"/>
    <w:rsid w:val="00315685"/>
    <w:rsid w:val="00315816"/>
    <w:rsid w:val="00315BE0"/>
    <w:rsid w:val="00320CA4"/>
    <w:rsid w:val="0032100B"/>
    <w:rsid w:val="00321071"/>
    <w:rsid w:val="00322A93"/>
    <w:rsid w:val="00323F16"/>
    <w:rsid w:val="00323F43"/>
    <w:rsid w:val="003254AA"/>
    <w:rsid w:val="003276CA"/>
    <w:rsid w:val="0033187B"/>
    <w:rsid w:val="00334D79"/>
    <w:rsid w:val="003411F1"/>
    <w:rsid w:val="003417D2"/>
    <w:rsid w:val="003424E0"/>
    <w:rsid w:val="00342D73"/>
    <w:rsid w:val="00344279"/>
    <w:rsid w:val="00345A48"/>
    <w:rsid w:val="00346457"/>
    <w:rsid w:val="00346714"/>
    <w:rsid w:val="003473D0"/>
    <w:rsid w:val="003475FF"/>
    <w:rsid w:val="00347D5A"/>
    <w:rsid w:val="00350371"/>
    <w:rsid w:val="003513F7"/>
    <w:rsid w:val="00352A5F"/>
    <w:rsid w:val="00354393"/>
    <w:rsid w:val="0035439E"/>
    <w:rsid w:val="00354C7E"/>
    <w:rsid w:val="0035749A"/>
    <w:rsid w:val="00362B10"/>
    <w:rsid w:val="00362BFA"/>
    <w:rsid w:val="00362D76"/>
    <w:rsid w:val="003630A3"/>
    <w:rsid w:val="00363BE1"/>
    <w:rsid w:val="00363E2C"/>
    <w:rsid w:val="00364BFC"/>
    <w:rsid w:val="003658F7"/>
    <w:rsid w:val="00366369"/>
    <w:rsid w:val="0036660A"/>
    <w:rsid w:val="003667F5"/>
    <w:rsid w:val="00366A0F"/>
    <w:rsid w:val="00366DF2"/>
    <w:rsid w:val="00370236"/>
    <w:rsid w:val="003710E1"/>
    <w:rsid w:val="00373625"/>
    <w:rsid w:val="00374165"/>
    <w:rsid w:val="00374211"/>
    <w:rsid w:val="00374393"/>
    <w:rsid w:val="003744D2"/>
    <w:rsid w:val="0037687C"/>
    <w:rsid w:val="00377173"/>
    <w:rsid w:val="00380451"/>
    <w:rsid w:val="00381498"/>
    <w:rsid w:val="00382474"/>
    <w:rsid w:val="0038294C"/>
    <w:rsid w:val="00383780"/>
    <w:rsid w:val="00383850"/>
    <w:rsid w:val="003842B5"/>
    <w:rsid w:val="00384347"/>
    <w:rsid w:val="00384D6E"/>
    <w:rsid w:val="00385174"/>
    <w:rsid w:val="0038575F"/>
    <w:rsid w:val="0038641C"/>
    <w:rsid w:val="00386430"/>
    <w:rsid w:val="00391468"/>
    <w:rsid w:val="00391793"/>
    <w:rsid w:val="003926F4"/>
    <w:rsid w:val="00392A98"/>
    <w:rsid w:val="00392B45"/>
    <w:rsid w:val="00393930"/>
    <w:rsid w:val="003963B9"/>
    <w:rsid w:val="00396E65"/>
    <w:rsid w:val="00397DF3"/>
    <w:rsid w:val="003A0C50"/>
    <w:rsid w:val="003A1DE4"/>
    <w:rsid w:val="003A28FC"/>
    <w:rsid w:val="003A3618"/>
    <w:rsid w:val="003A4289"/>
    <w:rsid w:val="003A4812"/>
    <w:rsid w:val="003A5D63"/>
    <w:rsid w:val="003A62F3"/>
    <w:rsid w:val="003A68CD"/>
    <w:rsid w:val="003A6E7C"/>
    <w:rsid w:val="003A6F8C"/>
    <w:rsid w:val="003A735C"/>
    <w:rsid w:val="003A75BD"/>
    <w:rsid w:val="003A764C"/>
    <w:rsid w:val="003B1EB0"/>
    <w:rsid w:val="003B35A3"/>
    <w:rsid w:val="003B3D13"/>
    <w:rsid w:val="003B3D32"/>
    <w:rsid w:val="003B4DE8"/>
    <w:rsid w:val="003B5166"/>
    <w:rsid w:val="003B57A6"/>
    <w:rsid w:val="003B62B7"/>
    <w:rsid w:val="003B637F"/>
    <w:rsid w:val="003B6E58"/>
    <w:rsid w:val="003B740E"/>
    <w:rsid w:val="003B7FFC"/>
    <w:rsid w:val="003C1861"/>
    <w:rsid w:val="003C1CCA"/>
    <w:rsid w:val="003C2E54"/>
    <w:rsid w:val="003C3BCB"/>
    <w:rsid w:val="003C4108"/>
    <w:rsid w:val="003C7452"/>
    <w:rsid w:val="003C74B3"/>
    <w:rsid w:val="003C75FA"/>
    <w:rsid w:val="003D07BE"/>
    <w:rsid w:val="003D29F0"/>
    <w:rsid w:val="003D2BDE"/>
    <w:rsid w:val="003D309E"/>
    <w:rsid w:val="003D35C9"/>
    <w:rsid w:val="003D3DF0"/>
    <w:rsid w:val="003D4D76"/>
    <w:rsid w:val="003D54CA"/>
    <w:rsid w:val="003D7091"/>
    <w:rsid w:val="003E0964"/>
    <w:rsid w:val="003E1770"/>
    <w:rsid w:val="003E3034"/>
    <w:rsid w:val="003E371B"/>
    <w:rsid w:val="003E3850"/>
    <w:rsid w:val="003E3BD9"/>
    <w:rsid w:val="003E49C1"/>
    <w:rsid w:val="003E503D"/>
    <w:rsid w:val="003E61B7"/>
    <w:rsid w:val="003E79B9"/>
    <w:rsid w:val="003F01FF"/>
    <w:rsid w:val="003F0866"/>
    <w:rsid w:val="003F08A1"/>
    <w:rsid w:val="003F1335"/>
    <w:rsid w:val="003F1D9C"/>
    <w:rsid w:val="003F306E"/>
    <w:rsid w:val="003F3514"/>
    <w:rsid w:val="003F5198"/>
    <w:rsid w:val="003F5359"/>
    <w:rsid w:val="003F53F6"/>
    <w:rsid w:val="003F7A8B"/>
    <w:rsid w:val="00400652"/>
    <w:rsid w:val="00402428"/>
    <w:rsid w:val="00403D2E"/>
    <w:rsid w:val="004043FE"/>
    <w:rsid w:val="00404712"/>
    <w:rsid w:val="00404EC3"/>
    <w:rsid w:val="00410D0D"/>
    <w:rsid w:val="00410D4B"/>
    <w:rsid w:val="0041166D"/>
    <w:rsid w:val="0041223E"/>
    <w:rsid w:val="0041297A"/>
    <w:rsid w:val="00414046"/>
    <w:rsid w:val="004142D9"/>
    <w:rsid w:val="00414C5F"/>
    <w:rsid w:val="00414F17"/>
    <w:rsid w:val="004167F1"/>
    <w:rsid w:val="00416B45"/>
    <w:rsid w:val="00417308"/>
    <w:rsid w:val="00417859"/>
    <w:rsid w:val="0042630B"/>
    <w:rsid w:val="00426446"/>
    <w:rsid w:val="00426DA0"/>
    <w:rsid w:val="00426FE3"/>
    <w:rsid w:val="00430B35"/>
    <w:rsid w:val="00435063"/>
    <w:rsid w:val="00436624"/>
    <w:rsid w:val="00436DAD"/>
    <w:rsid w:val="00437E93"/>
    <w:rsid w:val="00442B91"/>
    <w:rsid w:val="00442F58"/>
    <w:rsid w:val="00443AB8"/>
    <w:rsid w:val="00445CA8"/>
    <w:rsid w:val="00447509"/>
    <w:rsid w:val="004479EC"/>
    <w:rsid w:val="00450A2A"/>
    <w:rsid w:val="00450BB6"/>
    <w:rsid w:val="00450E57"/>
    <w:rsid w:val="0045130F"/>
    <w:rsid w:val="00451C07"/>
    <w:rsid w:val="00452292"/>
    <w:rsid w:val="00452346"/>
    <w:rsid w:val="0045257F"/>
    <w:rsid w:val="004529C3"/>
    <w:rsid w:val="00453B76"/>
    <w:rsid w:val="004560CA"/>
    <w:rsid w:val="00462901"/>
    <w:rsid w:val="004637D7"/>
    <w:rsid w:val="004651DB"/>
    <w:rsid w:val="0046530C"/>
    <w:rsid w:val="00465D55"/>
    <w:rsid w:val="00466FFA"/>
    <w:rsid w:val="00467F50"/>
    <w:rsid w:val="004700EC"/>
    <w:rsid w:val="0047237B"/>
    <w:rsid w:val="00473ADC"/>
    <w:rsid w:val="00475C4F"/>
    <w:rsid w:val="00475D81"/>
    <w:rsid w:val="0047770F"/>
    <w:rsid w:val="00477BAA"/>
    <w:rsid w:val="00480221"/>
    <w:rsid w:val="00480C4E"/>
    <w:rsid w:val="00481F8C"/>
    <w:rsid w:val="00482147"/>
    <w:rsid w:val="0048316B"/>
    <w:rsid w:val="00486B27"/>
    <w:rsid w:val="00487A15"/>
    <w:rsid w:val="004900FA"/>
    <w:rsid w:val="00490624"/>
    <w:rsid w:val="00492EED"/>
    <w:rsid w:val="004949AE"/>
    <w:rsid w:val="0049591B"/>
    <w:rsid w:val="00495B93"/>
    <w:rsid w:val="0049696D"/>
    <w:rsid w:val="00497910"/>
    <w:rsid w:val="00497E09"/>
    <w:rsid w:val="004A09BF"/>
    <w:rsid w:val="004A2405"/>
    <w:rsid w:val="004A2A3A"/>
    <w:rsid w:val="004A46C6"/>
    <w:rsid w:val="004A49A0"/>
    <w:rsid w:val="004A51A2"/>
    <w:rsid w:val="004A56E1"/>
    <w:rsid w:val="004A5F09"/>
    <w:rsid w:val="004A5F77"/>
    <w:rsid w:val="004A7B70"/>
    <w:rsid w:val="004A7E54"/>
    <w:rsid w:val="004B05D0"/>
    <w:rsid w:val="004B2A33"/>
    <w:rsid w:val="004B517E"/>
    <w:rsid w:val="004B52C9"/>
    <w:rsid w:val="004B56CB"/>
    <w:rsid w:val="004B5C27"/>
    <w:rsid w:val="004B60EA"/>
    <w:rsid w:val="004B71B8"/>
    <w:rsid w:val="004B781D"/>
    <w:rsid w:val="004B7FE9"/>
    <w:rsid w:val="004C0A35"/>
    <w:rsid w:val="004C3A80"/>
    <w:rsid w:val="004C3EDC"/>
    <w:rsid w:val="004C4980"/>
    <w:rsid w:val="004C56E8"/>
    <w:rsid w:val="004C7825"/>
    <w:rsid w:val="004C7BBF"/>
    <w:rsid w:val="004C7D09"/>
    <w:rsid w:val="004D011B"/>
    <w:rsid w:val="004D0A39"/>
    <w:rsid w:val="004D1218"/>
    <w:rsid w:val="004D2CDD"/>
    <w:rsid w:val="004D37C8"/>
    <w:rsid w:val="004D3E59"/>
    <w:rsid w:val="004D3F6A"/>
    <w:rsid w:val="004D5C13"/>
    <w:rsid w:val="004D6530"/>
    <w:rsid w:val="004D7198"/>
    <w:rsid w:val="004D7B00"/>
    <w:rsid w:val="004E0BB1"/>
    <w:rsid w:val="004E1551"/>
    <w:rsid w:val="004E1C1F"/>
    <w:rsid w:val="004E40EC"/>
    <w:rsid w:val="004E4CAF"/>
    <w:rsid w:val="004E6757"/>
    <w:rsid w:val="004F017B"/>
    <w:rsid w:val="004F02AE"/>
    <w:rsid w:val="004F29D4"/>
    <w:rsid w:val="004F3058"/>
    <w:rsid w:val="004F3252"/>
    <w:rsid w:val="004F369E"/>
    <w:rsid w:val="004F59CC"/>
    <w:rsid w:val="00501482"/>
    <w:rsid w:val="005028D0"/>
    <w:rsid w:val="00504670"/>
    <w:rsid w:val="005047CA"/>
    <w:rsid w:val="00504826"/>
    <w:rsid w:val="00504E16"/>
    <w:rsid w:val="00505043"/>
    <w:rsid w:val="005063DB"/>
    <w:rsid w:val="0050742C"/>
    <w:rsid w:val="00507BB9"/>
    <w:rsid w:val="00507E58"/>
    <w:rsid w:val="00507F92"/>
    <w:rsid w:val="00510C1B"/>
    <w:rsid w:val="005124F4"/>
    <w:rsid w:val="005133BF"/>
    <w:rsid w:val="0051342C"/>
    <w:rsid w:val="00515238"/>
    <w:rsid w:val="005154B7"/>
    <w:rsid w:val="005173CB"/>
    <w:rsid w:val="005205FE"/>
    <w:rsid w:val="00521CF6"/>
    <w:rsid w:val="00521FCB"/>
    <w:rsid w:val="00522466"/>
    <w:rsid w:val="00522717"/>
    <w:rsid w:val="00522A50"/>
    <w:rsid w:val="00525012"/>
    <w:rsid w:val="005251B5"/>
    <w:rsid w:val="00525AE4"/>
    <w:rsid w:val="00525D52"/>
    <w:rsid w:val="005265D4"/>
    <w:rsid w:val="0053040C"/>
    <w:rsid w:val="00530418"/>
    <w:rsid w:val="0053075F"/>
    <w:rsid w:val="00530CC0"/>
    <w:rsid w:val="00530D61"/>
    <w:rsid w:val="00531021"/>
    <w:rsid w:val="0053341E"/>
    <w:rsid w:val="00533818"/>
    <w:rsid w:val="0053478A"/>
    <w:rsid w:val="005356ED"/>
    <w:rsid w:val="005405C9"/>
    <w:rsid w:val="005409EA"/>
    <w:rsid w:val="00542041"/>
    <w:rsid w:val="0054223B"/>
    <w:rsid w:val="0054275D"/>
    <w:rsid w:val="00542F68"/>
    <w:rsid w:val="00543081"/>
    <w:rsid w:val="0054359C"/>
    <w:rsid w:val="005442C4"/>
    <w:rsid w:val="00544694"/>
    <w:rsid w:val="00546360"/>
    <w:rsid w:val="005470E6"/>
    <w:rsid w:val="00547A3A"/>
    <w:rsid w:val="00547C95"/>
    <w:rsid w:val="00550004"/>
    <w:rsid w:val="005529EB"/>
    <w:rsid w:val="00553C7A"/>
    <w:rsid w:val="0055465C"/>
    <w:rsid w:val="005546BE"/>
    <w:rsid w:val="00555064"/>
    <w:rsid w:val="0055555A"/>
    <w:rsid w:val="00556A05"/>
    <w:rsid w:val="00556E62"/>
    <w:rsid w:val="005600CD"/>
    <w:rsid w:val="00560A18"/>
    <w:rsid w:val="00562504"/>
    <w:rsid w:val="00562667"/>
    <w:rsid w:val="00563358"/>
    <w:rsid w:val="00564B50"/>
    <w:rsid w:val="00564E26"/>
    <w:rsid w:val="00565072"/>
    <w:rsid w:val="00570396"/>
    <w:rsid w:val="0057057A"/>
    <w:rsid w:val="00573587"/>
    <w:rsid w:val="00573D1B"/>
    <w:rsid w:val="005742EF"/>
    <w:rsid w:val="00575DE5"/>
    <w:rsid w:val="00576A04"/>
    <w:rsid w:val="00576CF3"/>
    <w:rsid w:val="0057773F"/>
    <w:rsid w:val="00577A28"/>
    <w:rsid w:val="00577EFF"/>
    <w:rsid w:val="00580F8A"/>
    <w:rsid w:val="00581697"/>
    <w:rsid w:val="00581826"/>
    <w:rsid w:val="00581EA0"/>
    <w:rsid w:val="00581EBE"/>
    <w:rsid w:val="00582349"/>
    <w:rsid w:val="005824D4"/>
    <w:rsid w:val="00582541"/>
    <w:rsid w:val="00582915"/>
    <w:rsid w:val="00583482"/>
    <w:rsid w:val="0058421E"/>
    <w:rsid w:val="005846B7"/>
    <w:rsid w:val="005847EB"/>
    <w:rsid w:val="0058510E"/>
    <w:rsid w:val="00585A43"/>
    <w:rsid w:val="00590037"/>
    <w:rsid w:val="0059071C"/>
    <w:rsid w:val="00590D10"/>
    <w:rsid w:val="0059135E"/>
    <w:rsid w:val="00591ABA"/>
    <w:rsid w:val="00592A6A"/>
    <w:rsid w:val="0059470F"/>
    <w:rsid w:val="0059667A"/>
    <w:rsid w:val="00596E7C"/>
    <w:rsid w:val="005A0313"/>
    <w:rsid w:val="005A1AD6"/>
    <w:rsid w:val="005A2859"/>
    <w:rsid w:val="005A5541"/>
    <w:rsid w:val="005A5671"/>
    <w:rsid w:val="005A5C00"/>
    <w:rsid w:val="005A5CDA"/>
    <w:rsid w:val="005B0106"/>
    <w:rsid w:val="005B3E02"/>
    <w:rsid w:val="005B51FF"/>
    <w:rsid w:val="005B6086"/>
    <w:rsid w:val="005B6972"/>
    <w:rsid w:val="005B6E5D"/>
    <w:rsid w:val="005B7891"/>
    <w:rsid w:val="005C0FA2"/>
    <w:rsid w:val="005C1567"/>
    <w:rsid w:val="005C2AB0"/>
    <w:rsid w:val="005C4FFA"/>
    <w:rsid w:val="005C6F28"/>
    <w:rsid w:val="005C7416"/>
    <w:rsid w:val="005D0331"/>
    <w:rsid w:val="005D24A0"/>
    <w:rsid w:val="005D38C3"/>
    <w:rsid w:val="005D3CBF"/>
    <w:rsid w:val="005D44A0"/>
    <w:rsid w:val="005D5161"/>
    <w:rsid w:val="005D5FB8"/>
    <w:rsid w:val="005D6EB9"/>
    <w:rsid w:val="005E287A"/>
    <w:rsid w:val="005E2C86"/>
    <w:rsid w:val="005E33CC"/>
    <w:rsid w:val="005E3724"/>
    <w:rsid w:val="005E6EBF"/>
    <w:rsid w:val="005E7C29"/>
    <w:rsid w:val="005E7E93"/>
    <w:rsid w:val="005F06D6"/>
    <w:rsid w:val="005F3B66"/>
    <w:rsid w:val="005F3E35"/>
    <w:rsid w:val="005F3F5C"/>
    <w:rsid w:val="005F48D6"/>
    <w:rsid w:val="005F644E"/>
    <w:rsid w:val="005F6855"/>
    <w:rsid w:val="005F7738"/>
    <w:rsid w:val="005F7E8A"/>
    <w:rsid w:val="0060067A"/>
    <w:rsid w:val="00604596"/>
    <w:rsid w:val="00604DE5"/>
    <w:rsid w:val="00605067"/>
    <w:rsid w:val="00605E64"/>
    <w:rsid w:val="0061004E"/>
    <w:rsid w:val="00611A43"/>
    <w:rsid w:val="00612002"/>
    <w:rsid w:val="00612AEA"/>
    <w:rsid w:val="006132C8"/>
    <w:rsid w:val="006133D0"/>
    <w:rsid w:val="0061375A"/>
    <w:rsid w:val="00613876"/>
    <w:rsid w:val="00613F07"/>
    <w:rsid w:val="0061516A"/>
    <w:rsid w:val="006163E1"/>
    <w:rsid w:val="00617280"/>
    <w:rsid w:val="00617F65"/>
    <w:rsid w:val="00622059"/>
    <w:rsid w:val="0062228F"/>
    <w:rsid w:val="00622FA5"/>
    <w:rsid w:val="006238CC"/>
    <w:rsid w:val="006244E8"/>
    <w:rsid w:val="006262F9"/>
    <w:rsid w:val="00626AFA"/>
    <w:rsid w:val="006279F7"/>
    <w:rsid w:val="00630273"/>
    <w:rsid w:val="006302CA"/>
    <w:rsid w:val="00631148"/>
    <w:rsid w:val="00631DB9"/>
    <w:rsid w:val="0063318D"/>
    <w:rsid w:val="006344D1"/>
    <w:rsid w:val="006346FF"/>
    <w:rsid w:val="00636F62"/>
    <w:rsid w:val="0064052C"/>
    <w:rsid w:val="006419EF"/>
    <w:rsid w:val="00641FE6"/>
    <w:rsid w:val="00645827"/>
    <w:rsid w:val="00645D4D"/>
    <w:rsid w:val="006464E1"/>
    <w:rsid w:val="00646AD7"/>
    <w:rsid w:val="006475AA"/>
    <w:rsid w:val="006504DF"/>
    <w:rsid w:val="006506EB"/>
    <w:rsid w:val="00651659"/>
    <w:rsid w:val="0065168A"/>
    <w:rsid w:val="006516E9"/>
    <w:rsid w:val="00652102"/>
    <w:rsid w:val="00652BE4"/>
    <w:rsid w:val="0065376B"/>
    <w:rsid w:val="00657215"/>
    <w:rsid w:val="00660933"/>
    <w:rsid w:val="00661DA4"/>
    <w:rsid w:val="00662748"/>
    <w:rsid w:val="006654FD"/>
    <w:rsid w:val="006655F4"/>
    <w:rsid w:val="00666796"/>
    <w:rsid w:val="00666C06"/>
    <w:rsid w:val="00666C79"/>
    <w:rsid w:val="006675C3"/>
    <w:rsid w:val="0066769F"/>
    <w:rsid w:val="00667E9F"/>
    <w:rsid w:val="00673DEA"/>
    <w:rsid w:val="00675E7A"/>
    <w:rsid w:val="006760B0"/>
    <w:rsid w:val="00680CCA"/>
    <w:rsid w:val="0068275F"/>
    <w:rsid w:val="006833C3"/>
    <w:rsid w:val="006837A0"/>
    <w:rsid w:val="006854F4"/>
    <w:rsid w:val="00693C71"/>
    <w:rsid w:val="006964FA"/>
    <w:rsid w:val="00696C8D"/>
    <w:rsid w:val="006977EA"/>
    <w:rsid w:val="006A031B"/>
    <w:rsid w:val="006A0483"/>
    <w:rsid w:val="006A1366"/>
    <w:rsid w:val="006A2128"/>
    <w:rsid w:val="006A3743"/>
    <w:rsid w:val="006A4538"/>
    <w:rsid w:val="006A5271"/>
    <w:rsid w:val="006A5A06"/>
    <w:rsid w:val="006A75DF"/>
    <w:rsid w:val="006B3614"/>
    <w:rsid w:val="006B55BD"/>
    <w:rsid w:val="006B5A85"/>
    <w:rsid w:val="006B668C"/>
    <w:rsid w:val="006B6C54"/>
    <w:rsid w:val="006C162E"/>
    <w:rsid w:val="006C168B"/>
    <w:rsid w:val="006C328B"/>
    <w:rsid w:val="006C382C"/>
    <w:rsid w:val="006C59B0"/>
    <w:rsid w:val="006C66FC"/>
    <w:rsid w:val="006C7527"/>
    <w:rsid w:val="006C77D8"/>
    <w:rsid w:val="006D0C68"/>
    <w:rsid w:val="006D12EC"/>
    <w:rsid w:val="006D3AAA"/>
    <w:rsid w:val="006D3E2E"/>
    <w:rsid w:val="006D3F88"/>
    <w:rsid w:val="006D4260"/>
    <w:rsid w:val="006D6E58"/>
    <w:rsid w:val="006D7A32"/>
    <w:rsid w:val="006D7A7F"/>
    <w:rsid w:val="006E01BA"/>
    <w:rsid w:val="006E27C3"/>
    <w:rsid w:val="006E28D2"/>
    <w:rsid w:val="006E37BA"/>
    <w:rsid w:val="006E43D9"/>
    <w:rsid w:val="006E6E67"/>
    <w:rsid w:val="006E725A"/>
    <w:rsid w:val="006E73D6"/>
    <w:rsid w:val="006E7AD3"/>
    <w:rsid w:val="006F0E76"/>
    <w:rsid w:val="006F3FAA"/>
    <w:rsid w:val="006F676E"/>
    <w:rsid w:val="006F7B53"/>
    <w:rsid w:val="00700B75"/>
    <w:rsid w:val="007015AC"/>
    <w:rsid w:val="00703D7E"/>
    <w:rsid w:val="00704C18"/>
    <w:rsid w:val="00704F96"/>
    <w:rsid w:val="0070522E"/>
    <w:rsid w:val="0070550B"/>
    <w:rsid w:val="0070688A"/>
    <w:rsid w:val="007069B1"/>
    <w:rsid w:val="00706AFC"/>
    <w:rsid w:val="007073BB"/>
    <w:rsid w:val="00707762"/>
    <w:rsid w:val="00710FBB"/>
    <w:rsid w:val="00711A07"/>
    <w:rsid w:val="00711BB1"/>
    <w:rsid w:val="00712027"/>
    <w:rsid w:val="007127A9"/>
    <w:rsid w:val="00714CCA"/>
    <w:rsid w:val="00716129"/>
    <w:rsid w:val="00716B15"/>
    <w:rsid w:val="00716E24"/>
    <w:rsid w:val="00717143"/>
    <w:rsid w:val="0072129A"/>
    <w:rsid w:val="00723183"/>
    <w:rsid w:val="00723206"/>
    <w:rsid w:val="0072342F"/>
    <w:rsid w:val="00723557"/>
    <w:rsid w:val="00723BB5"/>
    <w:rsid w:val="0072408B"/>
    <w:rsid w:val="007246B8"/>
    <w:rsid w:val="007260E2"/>
    <w:rsid w:val="00734706"/>
    <w:rsid w:val="00736BD2"/>
    <w:rsid w:val="00736E52"/>
    <w:rsid w:val="00737518"/>
    <w:rsid w:val="00742E84"/>
    <w:rsid w:val="00745131"/>
    <w:rsid w:val="0074521B"/>
    <w:rsid w:val="007465D8"/>
    <w:rsid w:val="00746B0C"/>
    <w:rsid w:val="00747A0D"/>
    <w:rsid w:val="00750954"/>
    <w:rsid w:val="0075096E"/>
    <w:rsid w:val="00752BFF"/>
    <w:rsid w:val="00753D55"/>
    <w:rsid w:val="00754285"/>
    <w:rsid w:val="00756AAF"/>
    <w:rsid w:val="00756C70"/>
    <w:rsid w:val="00757426"/>
    <w:rsid w:val="007574A7"/>
    <w:rsid w:val="00757D4C"/>
    <w:rsid w:val="00761DE1"/>
    <w:rsid w:val="00762ECF"/>
    <w:rsid w:val="007636B2"/>
    <w:rsid w:val="00766DB5"/>
    <w:rsid w:val="00766ED5"/>
    <w:rsid w:val="00770FB2"/>
    <w:rsid w:val="007712F8"/>
    <w:rsid w:val="0077210E"/>
    <w:rsid w:val="0077234B"/>
    <w:rsid w:val="00772538"/>
    <w:rsid w:val="0077255D"/>
    <w:rsid w:val="00772E15"/>
    <w:rsid w:val="007735DA"/>
    <w:rsid w:val="007740B2"/>
    <w:rsid w:val="00774704"/>
    <w:rsid w:val="00774EE1"/>
    <w:rsid w:val="0077502C"/>
    <w:rsid w:val="007757DF"/>
    <w:rsid w:val="007757FB"/>
    <w:rsid w:val="00777652"/>
    <w:rsid w:val="00780493"/>
    <w:rsid w:val="00781534"/>
    <w:rsid w:val="00783FE1"/>
    <w:rsid w:val="007843D9"/>
    <w:rsid w:val="00786927"/>
    <w:rsid w:val="00787C04"/>
    <w:rsid w:val="007904BA"/>
    <w:rsid w:val="00790513"/>
    <w:rsid w:val="007916CB"/>
    <w:rsid w:val="00794707"/>
    <w:rsid w:val="00794E7F"/>
    <w:rsid w:val="0079544B"/>
    <w:rsid w:val="00795E28"/>
    <w:rsid w:val="0079696A"/>
    <w:rsid w:val="00796B91"/>
    <w:rsid w:val="00796CC9"/>
    <w:rsid w:val="00796D26"/>
    <w:rsid w:val="00796D93"/>
    <w:rsid w:val="00797998"/>
    <w:rsid w:val="007A0C75"/>
    <w:rsid w:val="007A13C4"/>
    <w:rsid w:val="007A2156"/>
    <w:rsid w:val="007A2940"/>
    <w:rsid w:val="007A3953"/>
    <w:rsid w:val="007A3961"/>
    <w:rsid w:val="007A43F0"/>
    <w:rsid w:val="007A4762"/>
    <w:rsid w:val="007A4CCD"/>
    <w:rsid w:val="007A4F77"/>
    <w:rsid w:val="007A618F"/>
    <w:rsid w:val="007A6819"/>
    <w:rsid w:val="007A79D6"/>
    <w:rsid w:val="007B1282"/>
    <w:rsid w:val="007B135C"/>
    <w:rsid w:val="007B1AFD"/>
    <w:rsid w:val="007B23C6"/>
    <w:rsid w:val="007B5373"/>
    <w:rsid w:val="007B56B3"/>
    <w:rsid w:val="007B5CF4"/>
    <w:rsid w:val="007B5DCF"/>
    <w:rsid w:val="007B6392"/>
    <w:rsid w:val="007C0F30"/>
    <w:rsid w:val="007C168B"/>
    <w:rsid w:val="007C23C6"/>
    <w:rsid w:val="007C2531"/>
    <w:rsid w:val="007C432E"/>
    <w:rsid w:val="007C4F66"/>
    <w:rsid w:val="007C5F08"/>
    <w:rsid w:val="007D0730"/>
    <w:rsid w:val="007D1A4E"/>
    <w:rsid w:val="007D1BA2"/>
    <w:rsid w:val="007D2080"/>
    <w:rsid w:val="007D20F0"/>
    <w:rsid w:val="007D2807"/>
    <w:rsid w:val="007D2FBE"/>
    <w:rsid w:val="007D5ED5"/>
    <w:rsid w:val="007D719A"/>
    <w:rsid w:val="007E0F92"/>
    <w:rsid w:val="007E17A9"/>
    <w:rsid w:val="007E1DBF"/>
    <w:rsid w:val="007E1E52"/>
    <w:rsid w:val="007E3A2C"/>
    <w:rsid w:val="007E3CBE"/>
    <w:rsid w:val="007E3FAC"/>
    <w:rsid w:val="007E4AB0"/>
    <w:rsid w:val="007E69B1"/>
    <w:rsid w:val="007E6A1D"/>
    <w:rsid w:val="007E6B25"/>
    <w:rsid w:val="007F00AB"/>
    <w:rsid w:val="007F0D02"/>
    <w:rsid w:val="007F2002"/>
    <w:rsid w:val="007F326B"/>
    <w:rsid w:val="007F3631"/>
    <w:rsid w:val="007F469C"/>
    <w:rsid w:val="0080066D"/>
    <w:rsid w:val="00800A0E"/>
    <w:rsid w:val="008010B6"/>
    <w:rsid w:val="0080137E"/>
    <w:rsid w:val="00803174"/>
    <w:rsid w:val="00804367"/>
    <w:rsid w:val="00804979"/>
    <w:rsid w:val="00805513"/>
    <w:rsid w:val="00810FB3"/>
    <w:rsid w:val="008143A4"/>
    <w:rsid w:val="00815470"/>
    <w:rsid w:val="0081557F"/>
    <w:rsid w:val="00815871"/>
    <w:rsid w:val="008172CC"/>
    <w:rsid w:val="008177C0"/>
    <w:rsid w:val="00817BEA"/>
    <w:rsid w:val="00817D6F"/>
    <w:rsid w:val="00820AAB"/>
    <w:rsid w:val="008210BD"/>
    <w:rsid w:val="008211FB"/>
    <w:rsid w:val="00821310"/>
    <w:rsid w:val="00822380"/>
    <w:rsid w:val="00823F4F"/>
    <w:rsid w:val="00824554"/>
    <w:rsid w:val="00824C4D"/>
    <w:rsid w:val="00824F2A"/>
    <w:rsid w:val="00825030"/>
    <w:rsid w:val="00827312"/>
    <w:rsid w:val="00827577"/>
    <w:rsid w:val="008278A8"/>
    <w:rsid w:val="008305C2"/>
    <w:rsid w:val="00830667"/>
    <w:rsid w:val="00831419"/>
    <w:rsid w:val="00832387"/>
    <w:rsid w:val="008335D6"/>
    <w:rsid w:val="008350A5"/>
    <w:rsid w:val="00835271"/>
    <w:rsid w:val="00836877"/>
    <w:rsid w:val="008403A0"/>
    <w:rsid w:val="00840450"/>
    <w:rsid w:val="00840E9C"/>
    <w:rsid w:val="00841743"/>
    <w:rsid w:val="00842704"/>
    <w:rsid w:val="0084348F"/>
    <w:rsid w:val="00844686"/>
    <w:rsid w:val="00845705"/>
    <w:rsid w:val="0084694A"/>
    <w:rsid w:val="00851696"/>
    <w:rsid w:val="00852864"/>
    <w:rsid w:val="00852E30"/>
    <w:rsid w:val="008552EA"/>
    <w:rsid w:val="008556FC"/>
    <w:rsid w:val="008565B1"/>
    <w:rsid w:val="00856C44"/>
    <w:rsid w:val="00856E90"/>
    <w:rsid w:val="00856F89"/>
    <w:rsid w:val="00857C0A"/>
    <w:rsid w:val="00857C0B"/>
    <w:rsid w:val="008605C0"/>
    <w:rsid w:val="008619B8"/>
    <w:rsid w:val="00861C35"/>
    <w:rsid w:val="008630DE"/>
    <w:rsid w:val="008637B7"/>
    <w:rsid w:val="00863A8B"/>
    <w:rsid w:val="0086562F"/>
    <w:rsid w:val="00866B72"/>
    <w:rsid w:val="00867571"/>
    <w:rsid w:val="00867EC2"/>
    <w:rsid w:val="00870019"/>
    <w:rsid w:val="00870F28"/>
    <w:rsid w:val="00873350"/>
    <w:rsid w:val="008752AB"/>
    <w:rsid w:val="00875B1A"/>
    <w:rsid w:val="00875D82"/>
    <w:rsid w:val="0087716A"/>
    <w:rsid w:val="00881035"/>
    <w:rsid w:val="0088348A"/>
    <w:rsid w:val="0088502A"/>
    <w:rsid w:val="00890665"/>
    <w:rsid w:val="0089107B"/>
    <w:rsid w:val="00892249"/>
    <w:rsid w:val="00892378"/>
    <w:rsid w:val="008926A8"/>
    <w:rsid w:val="00894067"/>
    <w:rsid w:val="0089419C"/>
    <w:rsid w:val="008947E8"/>
    <w:rsid w:val="008948C4"/>
    <w:rsid w:val="008959FC"/>
    <w:rsid w:val="00895B65"/>
    <w:rsid w:val="00895C2F"/>
    <w:rsid w:val="008969E9"/>
    <w:rsid w:val="008A003A"/>
    <w:rsid w:val="008A063C"/>
    <w:rsid w:val="008A07F8"/>
    <w:rsid w:val="008A20B6"/>
    <w:rsid w:val="008A402A"/>
    <w:rsid w:val="008A4EF1"/>
    <w:rsid w:val="008A6EB3"/>
    <w:rsid w:val="008A7640"/>
    <w:rsid w:val="008A7FFD"/>
    <w:rsid w:val="008B0017"/>
    <w:rsid w:val="008B0B77"/>
    <w:rsid w:val="008B52CD"/>
    <w:rsid w:val="008B54C1"/>
    <w:rsid w:val="008B5FFC"/>
    <w:rsid w:val="008B6240"/>
    <w:rsid w:val="008B62DD"/>
    <w:rsid w:val="008B6438"/>
    <w:rsid w:val="008C0675"/>
    <w:rsid w:val="008C0AAF"/>
    <w:rsid w:val="008C0CE3"/>
    <w:rsid w:val="008C103A"/>
    <w:rsid w:val="008C2376"/>
    <w:rsid w:val="008C2CB6"/>
    <w:rsid w:val="008C2F07"/>
    <w:rsid w:val="008C33C0"/>
    <w:rsid w:val="008C37AE"/>
    <w:rsid w:val="008C4D7D"/>
    <w:rsid w:val="008C4EA3"/>
    <w:rsid w:val="008C5A45"/>
    <w:rsid w:val="008C5B6C"/>
    <w:rsid w:val="008C5DEE"/>
    <w:rsid w:val="008C62CC"/>
    <w:rsid w:val="008C6E5C"/>
    <w:rsid w:val="008C74D1"/>
    <w:rsid w:val="008C7F80"/>
    <w:rsid w:val="008D18FA"/>
    <w:rsid w:val="008D2BF6"/>
    <w:rsid w:val="008D3A57"/>
    <w:rsid w:val="008D4F7F"/>
    <w:rsid w:val="008D6477"/>
    <w:rsid w:val="008D6617"/>
    <w:rsid w:val="008D70C7"/>
    <w:rsid w:val="008E25E5"/>
    <w:rsid w:val="008E3B76"/>
    <w:rsid w:val="008E6355"/>
    <w:rsid w:val="008E73EB"/>
    <w:rsid w:val="008F140F"/>
    <w:rsid w:val="008F2787"/>
    <w:rsid w:val="008F27FD"/>
    <w:rsid w:val="008F4993"/>
    <w:rsid w:val="008F54B8"/>
    <w:rsid w:val="009000A3"/>
    <w:rsid w:val="009004F8"/>
    <w:rsid w:val="009006C6"/>
    <w:rsid w:val="009054EC"/>
    <w:rsid w:val="00907101"/>
    <w:rsid w:val="009076B0"/>
    <w:rsid w:val="00911049"/>
    <w:rsid w:val="00911F95"/>
    <w:rsid w:val="009129AF"/>
    <w:rsid w:val="00912F28"/>
    <w:rsid w:val="009135A3"/>
    <w:rsid w:val="00913814"/>
    <w:rsid w:val="00913CFD"/>
    <w:rsid w:val="009143B1"/>
    <w:rsid w:val="00915507"/>
    <w:rsid w:val="0091688B"/>
    <w:rsid w:val="00920E5D"/>
    <w:rsid w:val="00922054"/>
    <w:rsid w:val="0092235D"/>
    <w:rsid w:val="00923265"/>
    <w:rsid w:val="00923295"/>
    <w:rsid w:val="009237F5"/>
    <w:rsid w:val="00925071"/>
    <w:rsid w:val="00927145"/>
    <w:rsid w:val="00930967"/>
    <w:rsid w:val="00931E41"/>
    <w:rsid w:val="00934542"/>
    <w:rsid w:val="009345D4"/>
    <w:rsid w:val="00934CE0"/>
    <w:rsid w:val="009350F4"/>
    <w:rsid w:val="009352AE"/>
    <w:rsid w:val="00936653"/>
    <w:rsid w:val="00937A0C"/>
    <w:rsid w:val="00941062"/>
    <w:rsid w:val="00943120"/>
    <w:rsid w:val="009447E8"/>
    <w:rsid w:val="00944914"/>
    <w:rsid w:val="00944C39"/>
    <w:rsid w:val="00945ED1"/>
    <w:rsid w:val="00947C73"/>
    <w:rsid w:val="00951000"/>
    <w:rsid w:val="00951C0E"/>
    <w:rsid w:val="00952DDC"/>
    <w:rsid w:val="00953EBB"/>
    <w:rsid w:val="00953F02"/>
    <w:rsid w:val="00955DAF"/>
    <w:rsid w:val="00956359"/>
    <w:rsid w:val="00956F32"/>
    <w:rsid w:val="00962229"/>
    <w:rsid w:val="00963F49"/>
    <w:rsid w:val="00965AFE"/>
    <w:rsid w:val="00966B24"/>
    <w:rsid w:val="009704EA"/>
    <w:rsid w:val="00970C10"/>
    <w:rsid w:val="00970D85"/>
    <w:rsid w:val="00971C96"/>
    <w:rsid w:val="00972BFC"/>
    <w:rsid w:val="00972DF0"/>
    <w:rsid w:val="00973230"/>
    <w:rsid w:val="00974B7F"/>
    <w:rsid w:val="00975317"/>
    <w:rsid w:val="00975786"/>
    <w:rsid w:val="00976274"/>
    <w:rsid w:val="00981376"/>
    <w:rsid w:val="009814F9"/>
    <w:rsid w:val="009816AC"/>
    <w:rsid w:val="00981FD4"/>
    <w:rsid w:val="009820C9"/>
    <w:rsid w:val="00982C89"/>
    <w:rsid w:val="00983E28"/>
    <w:rsid w:val="00984292"/>
    <w:rsid w:val="009868B6"/>
    <w:rsid w:val="00986E65"/>
    <w:rsid w:val="0098724B"/>
    <w:rsid w:val="0098775D"/>
    <w:rsid w:val="00990B89"/>
    <w:rsid w:val="00990C77"/>
    <w:rsid w:val="009911F3"/>
    <w:rsid w:val="00993E85"/>
    <w:rsid w:val="00993F97"/>
    <w:rsid w:val="00994267"/>
    <w:rsid w:val="009952EA"/>
    <w:rsid w:val="0099748B"/>
    <w:rsid w:val="00997E8A"/>
    <w:rsid w:val="009A0883"/>
    <w:rsid w:val="009A1BEA"/>
    <w:rsid w:val="009A2949"/>
    <w:rsid w:val="009A2D11"/>
    <w:rsid w:val="009A2D3A"/>
    <w:rsid w:val="009A3891"/>
    <w:rsid w:val="009A4AA5"/>
    <w:rsid w:val="009A660A"/>
    <w:rsid w:val="009B0CA1"/>
    <w:rsid w:val="009B0F5B"/>
    <w:rsid w:val="009B281C"/>
    <w:rsid w:val="009B3D6D"/>
    <w:rsid w:val="009B52E7"/>
    <w:rsid w:val="009B6492"/>
    <w:rsid w:val="009B64B2"/>
    <w:rsid w:val="009B7CAC"/>
    <w:rsid w:val="009C2C19"/>
    <w:rsid w:val="009C3350"/>
    <w:rsid w:val="009C7574"/>
    <w:rsid w:val="009D0014"/>
    <w:rsid w:val="009D0030"/>
    <w:rsid w:val="009D05D7"/>
    <w:rsid w:val="009D192F"/>
    <w:rsid w:val="009D22E2"/>
    <w:rsid w:val="009D3C2F"/>
    <w:rsid w:val="009D4F89"/>
    <w:rsid w:val="009D6707"/>
    <w:rsid w:val="009D6F35"/>
    <w:rsid w:val="009D756D"/>
    <w:rsid w:val="009E1178"/>
    <w:rsid w:val="009E12C5"/>
    <w:rsid w:val="009E2A37"/>
    <w:rsid w:val="009E35DC"/>
    <w:rsid w:val="009E5F0C"/>
    <w:rsid w:val="009E7C7B"/>
    <w:rsid w:val="009F100B"/>
    <w:rsid w:val="009F116B"/>
    <w:rsid w:val="009F1CB0"/>
    <w:rsid w:val="009F1DA0"/>
    <w:rsid w:val="009F3176"/>
    <w:rsid w:val="009F388B"/>
    <w:rsid w:val="009F3B14"/>
    <w:rsid w:val="009F3DD3"/>
    <w:rsid w:val="009F3E3A"/>
    <w:rsid w:val="009F56C8"/>
    <w:rsid w:val="009F6D89"/>
    <w:rsid w:val="00A01D44"/>
    <w:rsid w:val="00A0226F"/>
    <w:rsid w:val="00A02739"/>
    <w:rsid w:val="00A036E3"/>
    <w:rsid w:val="00A043D5"/>
    <w:rsid w:val="00A04483"/>
    <w:rsid w:val="00A07534"/>
    <w:rsid w:val="00A101B4"/>
    <w:rsid w:val="00A1094F"/>
    <w:rsid w:val="00A11A21"/>
    <w:rsid w:val="00A137C5"/>
    <w:rsid w:val="00A14104"/>
    <w:rsid w:val="00A14CC4"/>
    <w:rsid w:val="00A1574E"/>
    <w:rsid w:val="00A15A72"/>
    <w:rsid w:val="00A1607D"/>
    <w:rsid w:val="00A17736"/>
    <w:rsid w:val="00A17F37"/>
    <w:rsid w:val="00A22E24"/>
    <w:rsid w:val="00A232B6"/>
    <w:rsid w:val="00A25714"/>
    <w:rsid w:val="00A26150"/>
    <w:rsid w:val="00A27AE9"/>
    <w:rsid w:val="00A27B6D"/>
    <w:rsid w:val="00A313D1"/>
    <w:rsid w:val="00A33FE1"/>
    <w:rsid w:val="00A3423B"/>
    <w:rsid w:val="00A34CAB"/>
    <w:rsid w:val="00A365E3"/>
    <w:rsid w:val="00A40C89"/>
    <w:rsid w:val="00A40FFB"/>
    <w:rsid w:val="00A42A2A"/>
    <w:rsid w:val="00A44C2C"/>
    <w:rsid w:val="00A44EB5"/>
    <w:rsid w:val="00A461D8"/>
    <w:rsid w:val="00A46869"/>
    <w:rsid w:val="00A46969"/>
    <w:rsid w:val="00A509C4"/>
    <w:rsid w:val="00A50E7A"/>
    <w:rsid w:val="00A53E97"/>
    <w:rsid w:val="00A5454B"/>
    <w:rsid w:val="00A55049"/>
    <w:rsid w:val="00A6085E"/>
    <w:rsid w:val="00A61EF4"/>
    <w:rsid w:val="00A6472C"/>
    <w:rsid w:val="00A658AC"/>
    <w:rsid w:val="00A658FF"/>
    <w:rsid w:val="00A66FF7"/>
    <w:rsid w:val="00A671DF"/>
    <w:rsid w:val="00A701E9"/>
    <w:rsid w:val="00A71360"/>
    <w:rsid w:val="00A73605"/>
    <w:rsid w:val="00A74613"/>
    <w:rsid w:val="00A7468A"/>
    <w:rsid w:val="00A74ACE"/>
    <w:rsid w:val="00A74FC7"/>
    <w:rsid w:val="00A7626D"/>
    <w:rsid w:val="00A767AA"/>
    <w:rsid w:val="00A77634"/>
    <w:rsid w:val="00A80943"/>
    <w:rsid w:val="00A80FE3"/>
    <w:rsid w:val="00A8381B"/>
    <w:rsid w:val="00A83D4A"/>
    <w:rsid w:val="00A84E69"/>
    <w:rsid w:val="00A84F32"/>
    <w:rsid w:val="00A8515C"/>
    <w:rsid w:val="00A85332"/>
    <w:rsid w:val="00A85599"/>
    <w:rsid w:val="00A863B9"/>
    <w:rsid w:val="00A86E6A"/>
    <w:rsid w:val="00A877C3"/>
    <w:rsid w:val="00A90605"/>
    <w:rsid w:val="00A92B79"/>
    <w:rsid w:val="00A95E8D"/>
    <w:rsid w:val="00A96770"/>
    <w:rsid w:val="00A9737C"/>
    <w:rsid w:val="00A973FF"/>
    <w:rsid w:val="00AA059B"/>
    <w:rsid w:val="00AA169A"/>
    <w:rsid w:val="00AA21DC"/>
    <w:rsid w:val="00AA27F9"/>
    <w:rsid w:val="00AA383B"/>
    <w:rsid w:val="00AA3889"/>
    <w:rsid w:val="00AA4CD6"/>
    <w:rsid w:val="00AA60DB"/>
    <w:rsid w:val="00AA7218"/>
    <w:rsid w:val="00AA7C89"/>
    <w:rsid w:val="00AB04AF"/>
    <w:rsid w:val="00AB29F2"/>
    <w:rsid w:val="00AB2C7C"/>
    <w:rsid w:val="00AB45CB"/>
    <w:rsid w:val="00AB4D9C"/>
    <w:rsid w:val="00AB590A"/>
    <w:rsid w:val="00AB5E32"/>
    <w:rsid w:val="00AB76D2"/>
    <w:rsid w:val="00AB7995"/>
    <w:rsid w:val="00AC02E3"/>
    <w:rsid w:val="00AC1660"/>
    <w:rsid w:val="00AC1FDF"/>
    <w:rsid w:val="00AC2EDD"/>
    <w:rsid w:val="00AC2FF8"/>
    <w:rsid w:val="00AC300E"/>
    <w:rsid w:val="00AC4E77"/>
    <w:rsid w:val="00AC5933"/>
    <w:rsid w:val="00AC65A6"/>
    <w:rsid w:val="00AC7C00"/>
    <w:rsid w:val="00AD200A"/>
    <w:rsid w:val="00AD2250"/>
    <w:rsid w:val="00AD27A7"/>
    <w:rsid w:val="00AD29D7"/>
    <w:rsid w:val="00AD3831"/>
    <w:rsid w:val="00AD5E5D"/>
    <w:rsid w:val="00AD5FC2"/>
    <w:rsid w:val="00AD6A2B"/>
    <w:rsid w:val="00AD6F14"/>
    <w:rsid w:val="00AE0511"/>
    <w:rsid w:val="00AE071B"/>
    <w:rsid w:val="00AE14BA"/>
    <w:rsid w:val="00AE1D46"/>
    <w:rsid w:val="00AE30E2"/>
    <w:rsid w:val="00AE36CD"/>
    <w:rsid w:val="00AE4A31"/>
    <w:rsid w:val="00AE54DC"/>
    <w:rsid w:val="00AE5E8C"/>
    <w:rsid w:val="00AE715C"/>
    <w:rsid w:val="00AF01F2"/>
    <w:rsid w:val="00AF073D"/>
    <w:rsid w:val="00AF09C9"/>
    <w:rsid w:val="00AF240A"/>
    <w:rsid w:val="00AF2F87"/>
    <w:rsid w:val="00AF33CF"/>
    <w:rsid w:val="00AF466F"/>
    <w:rsid w:val="00AF4E0D"/>
    <w:rsid w:val="00AF5214"/>
    <w:rsid w:val="00AF59EA"/>
    <w:rsid w:val="00B00623"/>
    <w:rsid w:val="00B03431"/>
    <w:rsid w:val="00B03E10"/>
    <w:rsid w:val="00B043B0"/>
    <w:rsid w:val="00B06028"/>
    <w:rsid w:val="00B066F3"/>
    <w:rsid w:val="00B077C3"/>
    <w:rsid w:val="00B07854"/>
    <w:rsid w:val="00B07F78"/>
    <w:rsid w:val="00B100BD"/>
    <w:rsid w:val="00B115E0"/>
    <w:rsid w:val="00B11A89"/>
    <w:rsid w:val="00B143B7"/>
    <w:rsid w:val="00B145B8"/>
    <w:rsid w:val="00B147B0"/>
    <w:rsid w:val="00B14C44"/>
    <w:rsid w:val="00B168F7"/>
    <w:rsid w:val="00B17762"/>
    <w:rsid w:val="00B17FCF"/>
    <w:rsid w:val="00B200BA"/>
    <w:rsid w:val="00B23269"/>
    <w:rsid w:val="00B23E06"/>
    <w:rsid w:val="00B25016"/>
    <w:rsid w:val="00B254A7"/>
    <w:rsid w:val="00B27C37"/>
    <w:rsid w:val="00B310A0"/>
    <w:rsid w:val="00B310A2"/>
    <w:rsid w:val="00B31920"/>
    <w:rsid w:val="00B3530F"/>
    <w:rsid w:val="00B3673B"/>
    <w:rsid w:val="00B36EDB"/>
    <w:rsid w:val="00B40559"/>
    <w:rsid w:val="00B41FC5"/>
    <w:rsid w:val="00B4328A"/>
    <w:rsid w:val="00B433CB"/>
    <w:rsid w:val="00B43946"/>
    <w:rsid w:val="00B44030"/>
    <w:rsid w:val="00B44149"/>
    <w:rsid w:val="00B446E9"/>
    <w:rsid w:val="00B44D39"/>
    <w:rsid w:val="00B460F1"/>
    <w:rsid w:val="00B50F7F"/>
    <w:rsid w:val="00B52C0B"/>
    <w:rsid w:val="00B52DC5"/>
    <w:rsid w:val="00B53A18"/>
    <w:rsid w:val="00B5596E"/>
    <w:rsid w:val="00B561A7"/>
    <w:rsid w:val="00B56541"/>
    <w:rsid w:val="00B567ED"/>
    <w:rsid w:val="00B57A9E"/>
    <w:rsid w:val="00B604E2"/>
    <w:rsid w:val="00B60CF8"/>
    <w:rsid w:val="00B6135D"/>
    <w:rsid w:val="00B616C5"/>
    <w:rsid w:val="00B617B8"/>
    <w:rsid w:val="00B62CC9"/>
    <w:rsid w:val="00B62D88"/>
    <w:rsid w:val="00B639DB"/>
    <w:rsid w:val="00B640E1"/>
    <w:rsid w:val="00B65369"/>
    <w:rsid w:val="00B65669"/>
    <w:rsid w:val="00B65FC1"/>
    <w:rsid w:val="00B7108C"/>
    <w:rsid w:val="00B7171D"/>
    <w:rsid w:val="00B71CDD"/>
    <w:rsid w:val="00B7499A"/>
    <w:rsid w:val="00B74C9D"/>
    <w:rsid w:val="00B74CEC"/>
    <w:rsid w:val="00B74EC9"/>
    <w:rsid w:val="00B801AE"/>
    <w:rsid w:val="00B810A1"/>
    <w:rsid w:val="00B90E91"/>
    <w:rsid w:val="00B91017"/>
    <w:rsid w:val="00B91ECF"/>
    <w:rsid w:val="00B92A11"/>
    <w:rsid w:val="00B933CA"/>
    <w:rsid w:val="00B94BA3"/>
    <w:rsid w:val="00B9562F"/>
    <w:rsid w:val="00B97DFB"/>
    <w:rsid w:val="00BA06A0"/>
    <w:rsid w:val="00BA2DB1"/>
    <w:rsid w:val="00BA3897"/>
    <w:rsid w:val="00BA38F8"/>
    <w:rsid w:val="00BA3D1F"/>
    <w:rsid w:val="00BA4181"/>
    <w:rsid w:val="00BA624F"/>
    <w:rsid w:val="00BA7E7C"/>
    <w:rsid w:val="00BB053A"/>
    <w:rsid w:val="00BB243A"/>
    <w:rsid w:val="00BB2DAB"/>
    <w:rsid w:val="00BB3FB9"/>
    <w:rsid w:val="00BB580F"/>
    <w:rsid w:val="00BB5FCC"/>
    <w:rsid w:val="00BB7999"/>
    <w:rsid w:val="00BC0192"/>
    <w:rsid w:val="00BC1750"/>
    <w:rsid w:val="00BC1796"/>
    <w:rsid w:val="00BC2755"/>
    <w:rsid w:val="00BC4DE3"/>
    <w:rsid w:val="00BC51B2"/>
    <w:rsid w:val="00BC7120"/>
    <w:rsid w:val="00BD00ED"/>
    <w:rsid w:val="00BD17CD"/>
    <w:rsid w:val="00BD1BF3"/>
    <w:rsid w:val="00BD268D"/>
    <w:rsid w:val="00BD2C49"/>
    <w:rsid w:val="00BD3A9E"/>
    <w:rsid w:val="00BD3FB7"/>
    <w:rsid w:val="00BD4A82"/>
    <w:rsid w:val="00BD7894"/>
    <w:rsid w:val="00BE00BC"/>
    <w:rsid w:val="00BE148A"/>
    <w:rsid w:val="00BE2BC9"/>
    <w:rsid w:val="00BE2C20"/>
    <w:rsid w:val="00BE552A"/>
    <w:rsid w:val="00BE5615"/>
    <w:rsid w:val="00BE6088"/>
    <w:rsid w:val="00BE6149"/>
    <w:rsid w:val="00BE7776"/>
    <w:rsid w:val="00BE7B92"/>
    <w:rsid w:val="00BF1704"/>
    <w:rsid w:val="00BF1E59"/>
    <w:rsid w:val="00BF3D3C"/>
    <w:rsid w:val="00BF4D11"/>
    <w:rsid w:val="00BF7F0D"/>
    <w:rsid w:val="00C00104"/>
    <w:rsid w:val="00C003CB"/>
    <w:rsid w:val="00C00BF1"/>
    <w:rsid w:val="00C016B4"/>
    <w:rsid w:val="00C0358A"/>
    <w:rsid w:val="00C04676"/>
    <w:rsid w:val="00C04A33"/>
    <w:rsid w:val="00C05BF7"/>
    <w:rsid w:val="00C0625E"/>
    <w:rsid w:val="00C06794"/>
    <w:rsid w:val="00C07898"/>
    <w:rsid w:val="00C07967"/>
    <w:rsid w:val="00C11375"/>
    <w:rsid w:val="00C11F30"/>
    <w:rsid w:val="00C12A9B"/>
    <w:rsid w:val="00C13AD9"/>
    <w:rsid w:val="00C14F9F"/>
    <w:rsid w:val="00C16578"/>
    <w:rsid w:val="00C165E6"/>
    <w:rsid w:val="00C20454"/>
    <w:rsid w:val="00C204EE"/>
    <w:rsid w:val="00C21124"/>
    <w:rsid w:val="00C2178E"/>
    <w:rsid w:val="00C22599"/>
    <w:rsid w:val="00C2281E"/>
    <w:rsid w:val="00C24235"/>
    <w:rsid w:val="00C243B5"/>
    <w:rsid w:val="00C2455E"/>
    <w:rsid w:val="00C25F9D"/>
    <w:rsid w:val="00C278F3"/>
    <w:rsid w:val="00C3260A"/>
    <w:rsid w:val="00C326D3"/>
    <w:rsid w:val="00C331AB"/>
    <w:rsid w:val="00C349A0"/>
    <w:rsid w:val="00C35108"/>
    <w:rsid w:val="00C35448"/>
    <w:rsid w:val="00C354C8"/>
    <w:rsid w:val="00C3650F"/>
    <w:rsid w:val="00C41C60"/>
    <w:rsid w:val="00C42790"/>
    <w:rsid w:val="00C42BFB"/>
    <w:rsid w:val="00C43428"/>
    <w:rsid w:val="00C45EED"/>
    <w:rsid w:val="00C461CF"/>
    <w:rsid w:val="00C46E2A"/>
    <w:rsid w:val="00C5171A"/>
    <w:rsid w:val="00C51DC1"/>
    <w:rsid w:val="00C53428"/>
    <w:rsid w:val="00C5457E"/>
    <w:rsid w:val="00C55328"/>
    <w:rsid w:val="00C6077B"/>
    <w:rsid w:val="00C61085"/>
    <w:rsid w:val="00C61B18"/>
    <w:rsid w:val="00C639B7"/>
    <w:rsid w:val="00C64DE7"/>
    <w:rsid w:val="00C6705D"/>
    <w:rsid w:val="00C67AB1"/>
    <w:rsid w:val="00C70D23"/>
    <w:rsid w:val="00C71290"/>
    <w:rsid w:val="00C7166B"/>
    <w:rsid w:val="00C71C8C"/>
    <w:rsid w:val="00C73A97"/>
    <w:rsid w:val="00C73EE1"/>
    <w:rsid w:val="00C750C1"/>
    <w:rsid w:val="00C750EE"/>
    <w:rsid w:val="00C75699"/>
    <w:rsid w:val="00C75BEB"/>
    <w:rsid w:val="00C77D4A"/>
    <w:rsid w:val="00C77ECC"/>
    <w:rsid w:val="00C807A4"/>
    <w:rsid w:val="00C80F86"/>
    <w:rsid w:val="00C82717"/>
    <w:rsid w:val="00C8322B"/>
    <w:rsid w:val="00C84F52"/>
    <w:rsid w:val="00C854DF"/>
    <w:rsid w:val="00C85AC8"/>
    <w:rsid w:val="00C85C56"/>
    <w:rsid w:val="00C866B2"/>
    <w:rsid w:val="00C8699C"/>
    <w:rsid w:val="00C87B60"/>
    <w:rsid w:val="00C916F0"/>
    <w:rsid w:val="00C92124"/>
    <w:rsid w:val="00C93032"/>
    <w:rsid w:val="00C93CE4"/>
    <w:rsid w:val="00C967AB"/>
    <w:rsid w:val="00CA1086"/>
    <w:rsid w:val="00CA1DAF"/>
    <w:rsid w:val="00CA2A82"/>
    <w:rsid w:val="00CA3F47"/>
    <w:rsid w:val="00CA49B7"/>
    <w:rsid w:val="00CA577F"/>
    <w:rsid w:val="00CA5D61"/>
    <w:rsid w:val="00CB1D74"/>
    <w:rsid w:val="00CB232C"/>
    <w:rsid w:val="00CB26B0"/>
    <w:rsid w:val="00CB32DE"/>
    <w:rsid w:val="00CB3E06"/>
    <w:rsid w:val="00CB52CC"/>
    <w:rsid w:val="00CB5421"/>
    <w:rsid w:val="00CB68BD"/>
    <w:rsid w:val="00CB69FD"/>
    <w:rsid w:val="00CB6E1D"/>
    <w:rsid w:val="00CC2008"/>
    <w:rsid w:val="00CC2AF1"/>
    <w:rsid w:val="00CC3906"/>
    <w:rsid w:val="00CC4BF8"/>
    <w:rsid w:val="00CC4FD5"/>
    <w:rsid w:val="00CC4FEB"/>
    <w:rsid w:val="00CC6251"/>
    <w:rsid w:val="00CC65C4"/>
    <w:rsid w:val="00CD0D79"/>
    <w:rsid w:val="00CD1EAD"/>
    <w:rsid w:val="00CD3454"/>
    <w:rsid w:val="00CD3935"/>
    <w:rsid w:val="00CD55E3"/>
    <w:rsid w:val="00CD5691"/>
    <w:rsid w:val="00CE1BE5"/>
    <w:rsid w:val="00CE2677"/>
    <w:rsid w:val="00CE286B"/>
    <w:rsid w:val="00CE2C66"/>
    <w:rsid w:val="00CE2E01"/>
    <w:rsid w:val="00CE3E31"/>
    <w:rsid w:val="00CE3F7F"/>
    <w:rsid w:val="00CE523C"/>
    <w:rsid w:val="00CE53DA"/>
    <w:rsid w:val="00CE7091"/>
    <w:rsid w:val="00CE723B"/>
    <w:rsid w:val="00CE78BF"/>
    <w:rsid w:val="00CF1590"/>
    <w:rsid w:val="00CF16F0"/>
    <w:rsid w:val="00CF2BE0"/>
    <w:rsid w:val="00CF30E3"/>
    <w:rsid w:val="00CF4501"/>
    <w:rsid w:val="00CF46C2"/>
    <w:rsid w:val="00CF5034"/>
    <w:rsid w:val="00D0064D"/>
    <w:rsid w:val="00D007A1"/>
    <w:rsid w:val="00D00967"/>
    <w:rsid w:val="00D0120F"/>
    <w:rsid w:val="00D01E00"/>
    <w:rsid w:val="00D03FB5"/>
    <w:rsid w:val="00D04E20"/>
    <w:rsid w:val="00D063A2"/>
    <w:rsid w:val="00D07C8A"/>
    <w:rsid w:val="00D1028B"/>
    <w:rsid w:val="00D124F8"/>
    <w:rsid w:val="00D12769"/>
    <w:rsid w:val="00D138F4"/>
    <w:rsid w:val="00D14265"/>
    <w:rsid w:val="00D17E04"/>
    <w:rsid w:val="00D20109"/>
    <w:rsid w:val="00D206B7"/>
    <w:rsid w:val="00D242D8"/>
    <w:rsid w:val="00D24B07"/>
    <w:rsid w:val="00D25500"/>
    <w:rsid w:val="00D2755B"/>
    <w:rsid w:val="00D27A1C"/>
    <w:rsid w:val="00D27A2F"/>
    <w:rsid w:val="00D3208E"/>
    <w:rsid w:val="00D32F36"/>
    <w:rsid w:val="00D34745"/>
    <w:rsid w:val="00D3513E"/>
    <w:rsid w:val="00D354D9"/>
    <w:rsid w:val="00D36F23"/>
    <w:rsid w:val="00D40DD4"/>
    <w:rsid w:val="00D41D44"/>
    <w:rsid w:val="00D41F5D"/>
    <w:rsid w:val="00D42813"/>
    <w:rsid w:val="00D43F11"/>
    <w:rsid w:val="00D44362"/>
    <w:rsid w:val="00D44F6A"/>
    <w:rsid w:val="00D450BA"/>
    <w:rsid w:val="00D46732"/>
    <w:rsid w:val="00D46907"/>
    <w:rsid w:val="00D509F6"/>
    <w:rsid w:val="00D521A2"/>
    <w:rsid w:val="00D52C3E"/>
    <w:rsid w:val="00D53BF4"/>
    <w:rsid w:val="00D53DE7"/>
    <w:rsid w:val="00D54DCA"/>
    <w:rsid w:val="00D555AD"/>
    <w:rsid w:val="00D55621"/>
    <w:rsid w:val="00D55F01"/>
    <w:rsid w:val="00D61D20"/>
    <w:rsid w:val="00D623B5"/>
    <w:rsid w:val="00D62CBC"/>
    <w:rsid w:val="00D64DFD"/>
    <w:rsid w:val="00D71207"/>
    <w:rsid w:val="00D71554"/>
    <w:rsid w:val="00D71913"/>
    <w:rsid w:val="00D71A01"/>
    <w:rsid w:val="00D71AF2"/>
    <w:rsid w:val="00D7291D"/>
    <w:rsid w:val="00D73269"/>
    <w:rsid w:val="00D7381E"/>
    <w:rsid w:val="00D77A6A"/>
    <w:rsid w:val="00D77FED"/>
    <w:rsid w:val="00D808F7"/>
    <w:rsid w:val="00D82EAB"/>
    <w:rsid w:val="00D84123"/>
    <w:rsid w:val="00D84A9E"/>
    <w:rsid w:val="00D855C8"/>
    <w:rsid w:val="00D85DF0"/>
    <w:rsid w:val="00D921B5"/>
    <w:rsid w:val="00D92316"/>
    <w:rsid w:val="00D94C70"/>
    <w:rsid w:val="00D95A9F"/>
    <w:rsid w:val="00D961C0"/>
    <w:rsid w:val="00D96885"/>
    <w:rsid w:val="00DA0352"/>
    <w:rsid w:val="00DA09A1"/>
    <w:rsid w:val="00DA0E93"/>
    <w:rsid w:val="00DA248F"/>
    <w:rsid w:val="00DA2D8E"/>
    <w:rsid w:val="00DA32FD"/>
    <w:rsid w:val="00DA4769"/>
    <w:rsid w:val="00DA4915"/>
    <w:rsid w:val="00DA5A21"/>
    <w:rsid w:val="00DA7271"/>
    <w:rsid w:val="00DB0317"/>
    <w:rsid w:val="00DB333A"/>
    <w:rsid w:val="00DB447C"/>
    <w:rsid w:val="00DB501C"/>
    <w:rsid w:val="00DB50CE"/>
    <w:rsid w:val="00DB55C3"/>
    <w:rsid w:val="00DB612C"/>
    <w:rsid w:val="00DB64D0"/>
    <w:rsid w:val="00DB75C4"/>
    <w:rsid w:val="00DB7DD6"/>
    <w:rsid w:val="00DC00AB"/>
    <w:rsid w:val="00DC037C"/>
    <w:rsid w:val="00DC09E0"/>
    <w:rsid w:val="00DC10BD"/>
    <w:rsid w:val="00DC37F9"/>
    <w:rsid w:val="00DC400F"/>
    <w:rsid w:val="00DC4201"/>
    <w:rsid w:val="00DC429E"/>
    <w:rsid w:val="00DC6D0D"/>
    <w:rsid w:val="00DD0995"/>
    <w:rsid w:val="00DD13C6"/>
    <w:rsid w:val="00DD2A09"/>
    <w:rsid w:val="00DD4FE4"/>
    <w:rsid w:val="00DD5FA7"/>
    <w:rsid w:val="00DD6054"/>
    <w:rsid w:val="00DD695A"/>
    <w:rsid w:val="00DD6B39"/>
    <w:rsid w:val="00DE369B"/>
    <w:rsid w:val="00DE37C9"/>
    <w:rsid w:val="00DE41F5"/>
    <w:rsid w:val="00DE43C6"/>
    <w:rsid w:val="00DE5AC0"/>
    <w:rsid w:val="00DE71CA"/>
    <w:rsid w:val="00DF017A"/>
    <w:rsid w:val="00DF02A7"/>
    <w:rsid w:val="00DF0ACE"/>
    <w:rsid w:val="00DF15C9"/>
    <w:rsid w:val="00DF1C29"/>
    <w:rsid w:val="00DF75AE"/>
    <w:rsid w:val="00E007A2"/>
    <w:rsid w:val="00E035D8"/>
    <w:rsid w:val="00E04130"/>
    <w:rsid w:val="00E04742"/>
    <w:rsid w:val="00E06D3D"/>
    <w:rsid w:val="00E07FE8"/>
    <w:rsid w:val="00E11C19"/>
    <w:rsid w:val="00E120E2"/>
    <w:rsid w:val="00E124D8"/>
    <w:rsid w:val="00E12BCD"/>
    <w:rsid w:val="00E12C47"/>
    <w:rsid w:val="00E1330A"/>
    <w:rsid w:val="00E137C1"/>
    <w:rsid w:val="00E13B66"/>
    <w:rsid w:val="00E14368"/>
    <w:rsid w:val="00E2092A"/>
    <w:rsid w:val="00E20EDB"/>
    <w:rsid w:val="00E22037"/>
    <w:rsid w:val="00E23C19"/>
    <w:rsid w:val="00E25313"/>
    <w:rsid w:val="00E27A37"/>
    <w:rsid w:val="00E308AC"/>
    <w:rsid w:val="00E31DE9"/>
    <w:rsid w:val="00E34A2B"/>
    <w:rsid w:val="00E3565E"/>
    <w:rsid w:val="00E368C6"/>
    <w:rsid w:val="00E370E9"/>
    <w:rsid w:val="00E414FF"/>
    <w:rsid w:val="00E427D4"/>
    <w:rsid w:val="00E42F97"/>
    <w:rsid w:val="00E43879"/>
    <w:rsid w:val="00E43A79"/>
    <w:rsid w:val="00E444E9"/>
    <w:rsid w:val="00E452D8"/>
    <w:rsid w:val="00E45993"/>
    <w:rsid w:val="00E46F9D"/>
    <w:rsid w:val="00E50548"/>
    <w:rsid w:val="00E508F0"/>
    <w:rsid w:val="00E50EBD"/>
    <w:rsid w:val="00E51725"/>
    <w:rsid w:val="00E52252"/>
    <w:rsid w:val="00E528B6"/>
    <w:rsid w:val="00E5353E"/>
    <w:rsid w:val="00E53CD2"/>
    <w:rsid w:val="00E54524"/>
    <w:rsid w:val="00E55D57"/>
    <w:rsid w:val="00E5776F"/>
    <w:rsid w:val="00E57B5A"/>
    <w:rsid w:val="00E57DED"/>
    <w:rsid w:val="00E6154D"/>
    <w:rsid w:val="00E6194A"/>
    <w:rsid w:val="00E640E8"/>
    <w:rsid w:val="00E66D6B"/>
    <w:rsid w:val="00E67C18"/>
    <w:rsid w:val="00E706AE"/>
    <w:rsid w:val="00E713A5"/>
    <w:rsid w:val="00E71B25"/>
    <w:rsid w:val="00E73F93"/>
    <w:rsid w:val="00E74421"/>
    <w:rsid w:val="00E759DE"/>
    <w:rsid w:val="00E75CCF"/>
    <w:rsid w:val="00E76C56"/>
    <w:rsid w:val="00E76FC5"/>
    <w:rsid w:val="00E77C73"/>
    <w:rsid w:val="00E802AD"/>
    <w:rsid w:val="00E80B40"/>
    <w:rsid w:val="00E829DF"/>
    <w:rsid w:val="00E83076"/>
    <w:rsid w:val="00E8448F"/>
    <w:rsid w:val="00E878CB"/>
    <w:rsid w:val="00E87E3B"/>
    <w:rsid w:val="00E9003B"/>
    <w:rsid w:val="00E90BC9"/>
    <w:rsid w:val="00E9355C"/>
    <w:rsid w:val="00E93C78"/>
    <w:rsid w:val="00E94180"/>
    <w:rsid w:val="00E94A0C"/>
    <w:rsid w:val="00E9543B"/>
    <w:rsid w:val="00E95ECE"/>
    <w:rsid w:val="00EA022D"/>
    <w:rsid w:val="00EA2CBA"/>
    <w:rsid w:val="00EA474B"/>
    <w:rsid w:val="00EA6507"/>
    <w:rsid w:val="00EA6ED7"/>
    <w:rsid w:val="00EB0C1C"/>
    <w:rsid w:val="00EB1495"/>
    <w:rsid w:val="00EB1A33"/>
    <w:rsid w:val="00EB2193"/>
    <w:rsid w:val="00EB2535"/>
    <w:rsid w:val="00EB45C1"/>
    <w:rsid w:val="00EB4677"/>
    <w:rsid w:val="00EB475E"/>
    <w:rsid w:val="00EB4859"/>
    <w:rsid w:val="00EB5521"/>
    <w:rsid w:val="00EB6FF8"/>
    <w:rsid w:val="00EB7164"/>
    <w:rsid w:val="00EC0A64"/>
    <w:rsid w:val="00EC1B41"/>
    <w:rsid w:val="00EC2272"/>
    <w:rsid w:val="00EC3827"/>
    <w:rsid w:val="00EC4327"/>
    <w:rsid w:val="00EC4BBA"/>
    <w:rsid w:val="00EC5F78"/>
    <w:rsid w:val="00EC6B93"/>
    <w:rsid w:val="00EC6FAB"/>
    <w:rsid w:val="00EC7C92"/>
    <w:rsid w:val="00EC7D4E"/>
    <w:rsid w:val="00ED0613"/>
    <w:rsid w:val="00ED1E1C"/>
    <w:rsid w:val="00ED28C0"/>
    <w:rsid w:val="00ED3CB9"/>
    <w:rsid w:val="00ED3DCB"/>
    <w:rsid w:val="00ED43C6"/>
    <w:rsid w:val="00ED57C5"/>
    <w:rsid w:val="00ED58BE"/>
    <w:rsid w:val="00ED6BB0"/>
    <w:rsid w:val="00EE0985"/>
    <w:rsid w:val="00EE0D0E"/>
    <w:rsid w:val="00EE0E3A"/>
    <w:rsid w:val="00EE232C"/>
    <w:rsid w:val="00EE2D80"/>
    <w:rsid w:val="00EE5B16"/>
    <w:rsid w:val="00EE6053"/>
    <w:rsid w:val="00EE6967"/>
    <w:rsid w:val="00EF1A98"/>
    <w:rsid w:val="00EF21F9"/>
    <w:rsid w:val="00EF43AE"/>
    <w:rsid w:val="00EF4A57"/>
    <w:rsid w:val="00EF5317"/>
    <w:rsid w:val="00EF54A9"/>
    <w:rsid w:val="00EF619D"/>
    <w:rsid w:val="00F00A39"/>
    <w:rsid w:val="00F010FF"/>
    <w:rsid w:val="00F01D0D"/>
    <w:rsid w:val="00F02D0D"/>
    <w:rsid w:val="00F035CC"/>
    <w:rsid w:val="00F07519"/>
    <w:rsid w:val="00F11299"/>
    <w:rsid w:val="00F11883"/>
    <w:rsid w:val="00F12883"/>
    <w:rsid w:val="00F12FAC"/>
    <w:rsid w:val="00F14DB8"/>
    <w:rsid w:val="00F153E3"/>
    <w:rsid w:val="00F15D08"/>
    <w:rsid w:val="00F21B4B"/>
    <w:rsid w:val="00F21EA3"/>
    <w:rsid w:val="00F2282B"/>
    <w:rsid w:val="00F23476"/>
    <w:rsid w:val="00F23816"/>
    <w:rsid w:val="00F2481E"/>
    <w:rsid w:val="00F2505A"/>
    <w:rsid w:val="00F26489"/>
    <w:rsid w:val="00F321E1"/>
    <w:rsid w:val="00F3224F"/>
    <w:rsid w:val="00F34AE5"/>
    <w:rsid w:val="00F35B31"/>
    <w:rsid w:val="00F37241"/>
    <w:rsid w:val="00F40C8A"/>
    <w:rsid w:val="00F40CB3"/>
    <w:rsid w:val="00F412E1"/>
    <w:rsid w:val="00F42240"/>
    <w:rsid w:val="00F44ED3"/>
    <w:rsid w:val="00F45520"/>
    <w:rsid w:val="00F47AC0"/>
    <w:rsid w:val="00F5044A"/>
    <w:rsid w:val="00F50628"/>
    <w:rsid w:val="00F50C9C"/>
    <w:rsid w:val="00F5145A"/>
    <w:rsid w:val="00F51B6B"/>
    <w:rsid w:val="00F52E9F"/>
    <w:rsid w:val="00F53365"/>
    <w:rsid w:val="00F5359B"/>
    <w:rsid w:val="00F53FE4"/>
    <w:rsid w:val="00F54146"/>
    <w:rsid w:val="00F543FB"/>
    <w:rsid w:val="00F54E84"/>
    <w:rsid w:val="00F54EEA"/>
    <w:rsid w:val="00F56A02"/>
    <w:rsid w:val="00F5705E"/>
    <w:rsid w:val="00F57E83"/>
    <w:rsid w:val="00F6098C"/>
    <w:rsid w:val="00F60C02"/>
    <w:rsid w:val="00F61DD6"/>
    <w:rsid w:val="00F61DED"/>
    <w:rsid w:val="00F627C7"/>
    <w:rsid w:val="00F63098"/>
    <w:rsid w:val="00F63D92"/>
    <w:rsid w:val="00F65814"/>
    <w:rsid w:val="00F664FC"/>
    <w:rsid w:val="00F7108C"/>
    <w:rsid w:val="00F74F9A"/>
    <w:rsid w:val="00F75327"/>
    <w:rsid w:val="00F759BF"/>
    <w:rsid w:val="00F760B8"/>
    <w:rsid w:val="00F82D24"/>
    <w:rsid w:val="00F8334D"/>
    <w:rsid w:val="00F833FE"/>
    <w:rsid w:val="00F84440"/>
    <w:rsid w:val="00F85331"/>
    <w:rsid w:val="00F8536F"/>
    <w:rsid w:val="00F8552D"/>
    <w:rsid w:val="00F85D56"/>
    <w:rsid w:val="00F85DF7"/>
    <w:rsid w:val="00F86982"/>
    <w:rsid w:val="00F916AE"/>
    <w:rsid w:val="00F926DD"/>
    <w:rsid w:val="00F9370E"/>
    <w:rsid w:val="00F94451"/>
    <w:rsid w:val="00F970A3"/>
    <w:rsid w:val="00F9742D"/>
    <w:rsid w:val="00F97998"/>
    <w:rsid w:val="00FA043D"/>
    <w:rsid w:val="00FA0858"/>
    <w:rsid w:val="00FA196F"/>
    <w:rsid w:val="00FA25C5"/>
    <w:rsid w:val="00FA2B5D"/>
    <w:rsid w:val="00FA2D3F"/>
    <w:rsid w:val="00FA3312"/>
    <w:rsid w:val="00FA4143"/>
    <w:rsid w:val="00FA441D"/>
    <w:rsid w:val="00FB0763"/>
    <w:rsid w:val="00FB132A"/>
    <w:rsid w:val="00FB1D28"/>
    <w:rsid w:val="00FB2C2C"/>
    <w:rsid w:val="00FB2CEE"/>
    <w:rsid w:val="00FB3988"/>
    <w:rsid w:val="00FB45C2"/>
    <w:rsid w:val="00FB4D75"/>
    <w:rsid w:val="00FB658E"/>
    <w:rsid w:val="00FB6B67"/>
    <w:rsid w:val="00FB6F15"/>
    <w:rsid w:val="00FC001D"/>
    <w:rsid w:val="00FC01FD"/>
    <w:rsid w:val="00FC02C5"/>
    <w:rsid w:val="00FC030C"/>
    <w:rsid w:val="00FC0549"/>
    <w:rsid w:val="00FC1336"/>
    <w:rsid w:val="00FC1968"/>
    <w:rsid w:val="00FC1D52"/>
    <w:rsid w:val="00FC2E24"/>
    <w:rsid w:val="00FC2E43"/>
    <w:rsid w:val="00FC45D6"/>
    <w:rsid w:val="00FC5F0A"/>
    <w:rsid w:val="00FC711E"/>
    <w:rsid w:val="00FD0A37"/>
    <w:rsid w:val="00FD18D6"/>
    <w:rsid w:val="00FD1D4E"/>
    <w:rsid w:val="00FD2880"/>
    <w:rsid w:val="00FD3AB3"/>
    <w:rsid w:val="00FD4FDB"/>
    <w:rsid w:val="00FD5A32"/>
    <w:rsid w:val="00FD5D82"/>
    <w:rsid w:val="00FD6338"/>
    <w:rsid w:val="00FD6A66"/>
    <w:rsid w:val="00FD78DD"/>
    <w:rsid w:val="00FE3F72"/>
    <w:rsid w:val="00FE4A6D"/>
    <w:rsid w:val="00FE534D"/>
    <w:rsid w:val="00FE586D"/>
    <w:rsid w:val="00FE608E"/>
    <w:rsid w:val="00FE6AE9"/>
    <w:rsid w:val="00FF0667"/>
    <w:rsid w:val="00FF31B9"/>
    <w:rsid w:val="00FF3961"/>
    <w:rsid w:val="00FF5155"/>
    <w:rsid w:val="00FF60A3"/>
    <w:rsid w:val="00FF6CCA"/>
    <w:rsid w:val="00FF6E7B"/>
    <w:rsid w:val="00FF735D"/>
    <w:rsid w:val="00FF76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39E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Calibri" w:hAnsi="Poppins" w:cs="Times New Roman"/>
        <w:lang w:val="en-US" w:eastAsia="en-US" w:bidi="ar-SA"/>
      </w:rPr>
    </w:rPrDefault>
    <w:pPrDefault>
      <w:pPr>
        <w:spacing w:before="70" w:line="180" w:lineRule="auto"/>
      </w:pPr>
    </w:pPrDefault>
  </w:docDefaults>
  <w:latentStyles w:defLockedState="1" w:defUIPriority="99" w:defSemiHidden="0" w:defUnhideWhenUsed="0" w:defQFormat="0" w:count="376">
    <w:lsdException w:name="Normal" w:locked="0" w:qFormat="1"/>
    <w:lsdException w:name="heading 1" w:locked="0" w:uiPriority="0" w:qFormat="1"/>
    <w:lsdException w:name="heading 2" w:locked="0" w:uiPriority="0" w:qFormat="1"/>
    <w:lsdException w:name="heading 3" w:locked="0" w:uiPriority="0" w:qFormat="1"/>
    <w:lsdException w:name="heading 4" w:locked="0" w:uiPriority="0" w:qFormat="1"/>
    <w:lsdException w:name="heading 5" w:locked="0" w:uiPriority="0" w:qFormat="1"/>
    <w:lsdException w:name="heading 6" w:locked="0"/>
    <w:lsdException w:name="heading 7" w:locked="0" w:uiPriority="0"/>
    <w:lsdException w:name="heading 8" w:locked="0" w:uiPriority="0"/>
    <w:lsdException w:name="heading 9" w:locked="0" w:uiPriority="5"/>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semiHidden="1" w:unhideWhenUsed="1"/>
    <w:lsdException w:name="footnote text" w:locked="0"/>
    <w:lsdException w:name="annotation text" w:locked="0" w:semiHidden="1" w:unhideWhenUsed="1"/>
    <w:lsdException w:name="header" w:locked="0" w:semiHidden="1" w:unhideWhenUsed="1"/>
    <w:lsdException w:name="footer" w:locked="0" w:semiHidden="1"/>
    <w:lsdException w:name="index heading" w:semiHidden="1" w:unhideWhenUsed="1"/>
    <w:lsdException w:name="caption" w:locked="0" w:uiPriority="0"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8" w:qFormat="1"/>
    <w:lsdException w:name="Closing" w:semiHidden="1" w:unhideWhenUsed="1"/>
    <w:lsdException w:name="Signature" w:locked="0" w:semiHidden="1" w:unhideWhenUsed="1"/>
    <w:lsdException w:name="Default Paragraph Font" w:locked="0" w:semiHidden="1" w:uiPriority="1" w:unhideWhenUsed="1"/>
    <w:lsdException w:name="Body Text" w:locked="0"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9" w:qFormat="1"/>
    <w:lsdException w:name="Salutation" w:locked="0"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locked="0" w:semiHidden="1" w:unhideWhenUsed="1"/>
    <w:lsdException w:name="FollowedHyperlink" w:semiHidden="1" w:unhideWhenUsed="1"/>
    <w:lsdException w:name="Strong" w:uiPriority="0"/>
    <w:lsdException w:name="Emphasis" w:uiPriority="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locked="0" w:semiHidden="1" w:uiPriority="0" w:unhideWhenUsed="1"/>
    <w:lsdException w:name="Outline List 2" w:locked="0"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locked="0" w:uiPriority="59"/>
    <w:lsdException w:name="Table Theme" w:semiHidden="1" w:uiPriority="0" w:unhideWhenUsed="1"/>
    <w:lsdException w:name="Placeholder Text" w:semiHidden="1"/>
    <w:lsdException w:name="No Spacing" w:semiHidden="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locked="0" w:uiPriority="70"/>
    <w:lsdException w:name="Colorful Shading" w:locked="0" w:uiPriority="71"/>
    <w:lsdException w:name="Colorful List" w:locked="0" w:uiPriority="72"/>
    <w:lsdException w:name="Colorful Grid" w:locked="0"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0"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locked="0" w:uiPriority="70"/>
    <w:lsdException w:name="Colorful Shading Accent 6" w:locked="0" w:uiPriority="71"/>
    <w:lsdException w:name="Colorful List Accent 6" w:locked="0" w:uiPriority="72"/>
    <w:lsdException w:name="Colorful Grid Accent 6" w:locked="0" w:uiPriority="73"/>
    <w:lsdException w:name="Subtle Emphasis" w:uiPriority="19" w:qFormat="1"/>
    <w:lsdException w:name="Intense Emphasis" w:semiHidden="1" w:uiPriority="21" w:qFormat="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99"/>
    <w:semiHidden/>
    <w:qFormat/>
    <w:rsid w:val="00F23476"/>
  </w:style>
  <w:style w:type="paragraph" w:styleId="Heading1">
    <w:name w:val="heading 1"/>
    <w:next w:val="BodyText"/>
    <w:link w:val="Heading1Char"/>
    <w:qFormat/>
    <w:rsid w:val="007C2531"/>
    <w:pPr>
      <w:keepNext/>
      <w:spacing w:before="240"/>
      <w:outlineLvl w:val="0"/>
    </w:pPr>
    <w:rPr>
      <w:rFonts w:ascii="Poppins SemiBold" w:hAnsi="Poppins SemiBold"/>
      <w:bCs/>
      <w:color w:val="018374"/>
      <w:sz w:val="24"/>
      <w:szCs w:val="28"/>
    </w:rPr>
  </w:style>
  <w:style w:type="paragraph" w:styleId="Heading2">
    <w:name w:val="heading 2"/>
    <w:basedOn w:val="Heading1"/>
    <w:next w:val="BodyText"/>
    <w:link w:val="Heading2Char"/>
    <w:qFormat/>
    <w:rsid w:val="006A3743"/>
    <w:pPr>
      <w:spacing w:before="120"/>
      <w:ind w:left="360"/>
      <w:outlineLvl w:val="1"/>
    </w:pPr>
    <w:rPr>
      <w:bCs w:val="0"/>
      <w:szCs w:val="24"/>
    </w:rPr>
  </w:style>
  <w:style w:type="paragraph" w:styleId="Heading3">
    <w:name w:val="heading 3"/>
    <w:basedOn w:val="Heading2"/>
    <w:next w:val="BodyText"/>
    <w:link w:val="Heading3Char"/>
    <w:qFormat/>
    <w:rsid w:val="008B54C1"/>
    <w:pPr>
      <w:tabs>
        <w:tab w:val="num" w:pos="1080"/>
      </w:tabs>
      <w:outlineLvl w:val="2"/>
    </w:pPr>
    <w:rPr>
      <w:bCs/>
      <w:sz w:val="22"/>
      <w:szCs w:val="22"/>
    </w:rPr>
  </w:style>
  <w:style w:type="paragraph" w:styleId="Heading4">
    <w:name w:val="heading 4"/>
    <w:basedOn w:val="Heading3"/>
    <w:next w:val="BodyText"/>
    <w:link w:val="Heading4Char"/>
    <w:qFormat/>
    <w:rsid w:val="00645827"/>
    <w:pPr>
      <w:outlineLvl w:val="3"/>
    </w:pPr>
    <w:rPr>
      <w:color w:val="05322B"/>
    </w:rPr>
  </w:style>
  <w:style w:type="paragraph" w:styleId="Heading5">
    <w:name w:val="heading 5"/>
    <w:basedOn w:val="Heading3"/>
    <w:next w:val="BodyText"/>
    <w:link w:val="Heading5Char"/>
    <w:qFormat/>
    <w:rsid w:val="00645827"/>
    <w:pPr>
      <w:outlineLvl w:val="4"/>
    </w:pPr>
    <w:rPr>
      <w:i/>
      <w:color w:val="05322B"/>
    </w:rPr>
  </w:style>
  <w:style w:type="paragraph" w:styleId="Heading6">
    <w:name w:val="heading 6"/>
    <w:basedOn w:val="Heading5"/>
    <w:next w:val="Normal"/>
    <w:link w:val="Heading6Char"/>
    <w:uiPriority w:val="99"/>
    <w:semiHidden/>
    <w:rsid w:val="008B54C1"/>
    <w:pPr>
      <w:numPr>
        <w:ilvl w:val="5"/>
      </w:numPr>
      <w:tabs>
        <w:tab w:val="num" w:pos="1080"/>
      </w:tabs>
      <w:ind w:left="1080" w:hanging="1170"/>
      <w:outlineLvl w:val="5"/>
    </w:pPr>
  </w:style>
  <w:style w:type="paragraph" w:styleId="Heading7">
    <w:name w:val="heading 7"/>
    <w:basedOn w:val="Normal"/>
    <w:next w:val="Normal"/>
    <w:link w:val="Heading7Char"/>
    <w:semiHidden/>
    <w:rsid w:val="008B54C1"/>
    <w:pPr>
      <w:keepNext/>
      <w:keepLines/>
      <w:spacing w:before="240" w:after="120" w:line="276" w:lineRule="auto"/>
      <w:outlineLvl w:val="6"/>
    </w:pPr>
    <w:rPr>
      <w:i/>
      <w:iCs/>
      <w:color w:val="404040"/>
      <w:u w:val="single"/>
    </w:rPr>
  </w:style>
  <w:style w:type="paragraph" w:styleId="Heading8">
    <w:name w:val="heading 8"/>
    <w:next w:val="Normal"/>
    <w:link w:val="Heading8Char"/>
    <w:semiHidden/>
    <w:rsid w:val="008B54C1"/>
    <w:pPr>
      <w:spacing w:before="240" w:after="120"/>
      <w:outlineLvl w:val="7"/>
    </w:pPr>
    <w:rPr>
      <w:rFonts w:eastAsia="Times New Roman"/>
      <w:iCs/>
    </w:rPr>
  </w:style>
  <w:style w:type="paragraph" w:styleId="Heading9">
    <w:name w:val="heading 9"/>
    <w:basedOn w:val="Heading1"/>
    <w:next w:val="BodyText"/>
    <w:link w:val="Heading9Char"/>
    <w:uiPriority w:val="5"/>
    <w:semiHidden/>
    <w:rsid w:val="00A1607D"/>
    <w:pPr>
      <w:keepLines/>
      <w:pageBreakBefore/>
      <w:numPr>
        <w:ilvl w:val="8"/>
        <w:numId w:val="9"/>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723183"/>
    <w:pPr>
      <w:numPr>
        <w:numId w:val="1"/>
      </w:numPr>
    </w:pPr>
  </w:style>
  <w:style w:type="paragraph" w:styleId="Subtitle">
    <w:name w:val="Subtitle"/>
    <w:basedOn w:val="Normal"/>
    <w:next w:val="Normal"/>
    <w:link w:val="SubtitleChar"/>
    <w:uiPriority w:val="9"/>
    <w:qFormat/>
    <w:rsid w:val="00F44ED3"/>
    <w:pPr>
      <w:spacing w:before="0" w:after="240"/>
    </w:pPr>
    <w:rPr>
      <w:rFonts w:ascii="Poppins SemiBold" w:hAnsi="Poppins SemiBold"/>
      <w:color w:val="05322B"/>
      <w:spacing w:val="5"/>
      <w:kern w:val="28"/>
      <w:sz w:val="28"/>
      <w:szCs w:val="52"/>
    </w:rPr>
  </w:style>
  <w:style w:type="paragraph" w:customStyle="1" w:styleId="Subtext1">
    <w:name w:val="Subtext 1"/>
    <w:basedOn w:val="BodyText"/>
    <w:uiPriority w:val="1"/>
    <w:qFormat/>
    <w:rsid w:val="00CB5421"/>
    <w:pPr>
      <w:ind w:left="720"/>
    </w:pPr>
  </w:style>
  <w:style w:type="paragraph" w:customStyle="1" w:styleId="Subtext2">
    <w:name w:val="Subtext 2"/>
    <w:basedOn w:val="Subtext1"/>
    <w:uiPriority w:val="2"/>
    <w:qFormat/>
    <w:rsid w:val="00CB5421"/>
    <w:pPr>
      <w:ind w:left="1080"/>
    </w:pPr>
  </w:style>
  <w:style w:type="paragraph" w:customStyle="1" w:styleId="Subtext3">
    <w:name w:val="Subtext 3"/>
    <w:basedOn w:val="Subtext2"/>
    <w:uiPriority w:val="3"/>
    <w:qFormat/>
    <w:rsid w:val="00CB5421"/>
    <w:pPr>
      <w:ind w:left="1440"/>
    </w:pPr>
    <w:rPr>
      <w:szCs w:val="16"/>
    </w:rPr>
  </w:style>
  <w:style w:type="character" w:styleId="CommentReference">
    <w:name w:val="annotation reference"/>
    <w:basedOn w:val="DefaultParagraphFont"/>
    <w:uiPriority w:val="99"/>
    <w:semiHidden/>
    <w:unhideWhenUsed/>
    <w:locked/>
    <w:rsid w:val="008B54C1"/>
    <w:rPr>
      <w:sz w:val="16"/>
      <w:szCs w:val="16"/>
    </w:rPr>
  </w:style>
  <w:style w:type="character" w:customStyle="1" w:styleId="BodyTextIndentChar">
    <w:name w:val="Body Text Indent Char"/>
    <w:basedOn w:val="DefaultParagraphFont"/>
    <w:link w:val="BodyTextIndent"/>
    <w:semiHidden/>
    <w:rsid w:val="008B54C1"/>
    <w:rPr>
      <w:rFonts w:ascii="GE Inspira Sans" w:hAnsi="GE Inspira Sans"/>
    </w:rPr>
  </w:style>
  <w:style w:type="character" w:customStyle="1" w:styleId="Heading1Char">
    <w:name w:val="Heading 1 Char"/>
    <w:basedOn w:val="DefaultParagraphFont"/>
    <w:link w:val="Heading1"/>
    <w:locked/>
    <w:rsid w:val="007C2531"/>
    <w:rPr>
      <w:rFonts w:ascii="Poppins SemiBold" w:hAnsi="Poppins SemiBold"/>
      <w:bCs/>
      <w:color w:val="018374"/>
      <w:sz w:val="24"/>
      <w:szCs w:val="28"/>
    </w:rPr>
  </w:style>
  <w:style w:type="paragraph" w:customStyle="1" w:styleId="Subtext4">
    <w:name w:val="Subtext 4"/>
    <w:basedOn w:val="Subtext3"/>
    <w:uiPriority w:val="4"/>
    <w:qFormat/>
    <w:rsid w:val="00CB5421"/>
    <w:pPr>
      <w:ind w:left="1800"/>
    </w:pPr>
  </w:style>
  <w:style w:type="paragraph" w:customStyle="1" w:styleId="Subtext5">
    <w:name w:val="Subtext 5"/>
    <w:basedOn w:val="Subtext4"/>
    <w:uiPriority w:val="5"/>
    <w:rsid w:val="004529C3"/>
    <w:pPr>
      <w:ind w:left="2160"/>
    </w:pPr>
  </w:style>
  <w:style w:type="paragraph" w:customStyle="1" w:styleId="AppendixHeading">
    <w:name w:val="Appendix Heading"/>
    <w:basedOn w:val="Heading9"/>
    <w:next w:val="BodyText"/>
    <w:uiPriority w:val="99"/>
    <w:qFormat/>
    <w:rsid w:val="00E5776F"/>
    <w:pPr>
      <w:numPr>
        <w:ilvl w:val="0"/>
        <w:numId w:val="23"/>
      </w:numPr>
    </w:pPr>
  </w:style>
  <w:style w:type="paragraph" w:styleId="BodyText">
    <w:name w:val="Body Text"/>
    <w:link w:val="BodyTextChar"/>
    <w:qFormat/>
    <w:rsid w:val="00D53BF4"/>
    <w:pPr>
      <w:keepLines/>
      <w:ind w:left="360"/>
    </w:pPr>
    <w:rPr>
      <w:rFonts w:eastAsia="Times New Roman"/>
    </w:rPr>
  </w:style>
  <w:style w:type="character" w:customStyle="1" w:styleId="BodyTextChar">
    <w:name w:val="Body Text Char"/>
    <w:basedOn w:val="DefaultParagraphFont"/>
    <w:link w:val="BodyText"/>
    <w:locked/>
    <w:rsid w:val="00D53BF4"/>
    <w:rPr>
      <w:rFonts w:eastAsia="Times New Roman"/>
    </w:rPr>
  </w:style>
  <w:style w:type="paragraph" w:styleId="TOCHeading">
    <w:name w:val="TOC Heading"/>
    <w:next w:val="BodyText"/>
    <w:uiPriority w:val="39"/>
    <w:unhideWhenUsed/>
    <w:qFormat/>
    <w:rsid w:val="00E07FE8"/>
    <w:pPr>
      <w:spacing w:line="276" w:lineRule="auto"/>
    </w:pPr>
    <w:rPr>
      <w:rFonts w:eastAsia="Times New Roman" w:cs="Arial"/>
      <w:b/>
      <w:color w:val="018374"/>
    </w:rPr>
  </w:style>
  <w:style w:type="character" w:customStyle="1" w:styleId="Heading2Char">
    <w:name w:val="Heading 2 Char"/>
    <w:basedOn w:val="DefaultParagraphFont"/>
    <w:link w:val="Heading2"/>
    <w:locked/>
    <w:rsid w:val="006A3743"/>
    <w:rPr>
      <w:rFonts w:ascii="GE Inspira Sans" w:hAnsi="GE Inspira Sans"/>
      <w:b/>
      <w:color w:val="005EB8"/>
      <w:sz w:val="26"/>
      <w:szCs w:val="24"/>
    </w:rPr>
  </w:style>
  <w:style w:type="character" w:customStyle="1" w:styleId="Heading3Char">
    <w:name w:val="Heading 3 Char"/>
    <w:basedOn w:val="DefaultParagraphFont"/>
    <w:link w:val="Heading3"/>
    <w:locked/>
    <w:rsid w:val="008B54C1"/>
    <w:rPr>
      <w:rFonts w:ascii="GE Inspira Sans" w:hAnsi="GE Inspira Sans"/>
      <w:b/>
      <w:bCs/>
      <w:color w:val="005EB8"/>
    </w:rPr>
  </w:style>
  <w:style w:type="paragraph" w:styleId="CommentText">
    <w:name w:val="annotation text"/>
    <w:link w:val="CommentTextChar"/>
    <w:uiPriority w:val="99"/>
    <w:unhideWhenUsed/>
    <w:rsid w:val="002457CF"/>
    <w:pPr>
      <w:spacing w:before="0" w:line="168" w:lineRule="auto"/>
    </w:pPr>
    <w:rPr>
      <w:rFonts w:eastAsia="Times New Roman"/>
      <w:kern w:val="16"/>
    </w:rPr>
  </w:style>
  <w:style w:type="paragraph" w:styleId="Footer">
    <w:name w:val="footer"/>
    <w:basedOn w:val="Normal"/>
    <w:link w:val="FooterChar"/>
    <w:uiPriority w:val="99"/>
    <w:rsid w:val="008B54C1"/>
    <w:pPr>
      <w:tabs>
        <w:tab w:val="center" w:pos="4680"/>
        <w:tab w:val="right" w:pos="9360"/>
      </w:tabs>
    </w:pPr>
  </w:style>
  <w:style w:type="paragraph" w:styleId="PlainText">
    <w:name w:val="Plain Text"/>
    <w:link w:val="PlainTextChar"/>
    <w:uiPriority w:val="99"/>
    <w:semiHidden/>
    <w:unhideWhenUsed/>
    <w:locked/>
    <w:rsid w:val="008B54C1"/>
    <w:rPr>
      <w:rFonts w:ascii="Consolas" w:eastAsia="Times New Roman" w:hAnsi="Consolas"/>
      <w:kern w:val="16"/>
      <w:sz w:val="21"/>
      <w:szCs w:val="21"/>
    </w:rPr>
  </w:style>
  <w:style w:type="character" w:customStyle="1" w:styleId="PlainTextChar">
    <w:name w:val="Plain Text Char"/>
    <w:basedOn w:val="DefaultParagraphFont"/>
    <w:link w:val="PlainText"/>
    <w:uiPriority w:val="99"/>
    <w:semiHidden/>
    <w:locked/>
    <w:rsid w:val="008B54C1"/>
    <w:rPr>
      <w:rFonts w:ascii="Consolas" w:eastAsia="Times New Roman" w:hAnsi="Consolas"/>
      <w:kern w:val="16"/>
      <w:sz w:val="21"/>
      <w:szCs w:val="21"/>
    </w:rPr>
  </w:style>
  <w:style w:type="character" w:customStyle="1" w:styleId="Heading4Char">
    <w:name w:val="Heading 4 Char"/>
    <w:basedOn w:val="DefaultParagraphFont"/>
    <w:link w:val="Heading4"/>
    <w:locked/>
    <w:rsid w:val="00645827"/>
    <w:rPr>
      <w:rFonts w:ascii="Poppins SemiBold" w:hAnsi="Poppins SemiBold"/>
      <w:bCs/>
      <w:color w:val="05322B"/>
    </w:rPr>
  </w:style>
  <w:style w:type="character" w:customStyle="1" w:styleId="Heading5Char">
    <w:name w:val="Heading 5 Char"/>
    <w:basedOn w:val="DefaultParagraphFont"/>
    <w:link w:val="Heading5"/>
    <w:locked/>
    <w:rsid w:val="00645827"/>
    <w:rPr>
      <w:rFonts w:ascii="Poppins SemiBold" w:hAnsi="Poppins SemiBold"/>
      <w:bCs/>
      <w:i/>
      <w:color w:val="05322B"/>
    </w:rPr>
  </w:style>
  <w:style w:type="paragraph" w:customStyle="1" w:styleId="Subtext6">
    <w:name w:val="Subtext 6"/>
    <w:basedOn w:val="Subtext5"/>
    <w:uiPriority w:val="6"/>
    <w:rsid w:val="00CB5421"/>
    <w:pPr>
      <w:ind w:left="2520"/>
    </w:pPr>
  </w:style>
  <w:style w:type="table" w:customStyle="1" w:styleId="TableAllPurpose">
    <w:name w:val="Table All Purpose"/>
    <w:rsid w:val="008B54C1"/>
    <w:pPr>
      <w:keepNext/>
      <w:keepLines/>
    </w:pPr>
    <w:rPr>
      <w:rFonts w:eastAsia="Times New Roman"/>
      <w:sz w:val="18"/>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shd w:val="clear" w:color="auto" w:fill="FFFFFF"/>
    </w:tcPr>
  </w:style>
  <w:style w:type="paragraph" w:customStyle="1" w:styleId="Bullet1">
    <w:name w:val="Bullet 1"/>
    <w:uiPriority w:val="1"/>
    <w:qFormat/>
    <w:rsid w:val="00D53BF4"/>
    <w:pPr>
      <w:keepLines/>
      <w:numPr>
        <w:numId w:val="24"/>
      </w:numPr>
    </w:pPr>
    <w:rPr>
      <w:rFonts w:eastAsia="Times New Roman"/>
    </w:rPr>
  </w:style>
  <w:style w:type="numbering" w:customStyle="1" w:styleId="Bullets">
    <w:name w:val="Bullets"/>
    <w:rsid w:val="006A3743"/>
    <w:pPr>
      <w:numPr>
        <w:numId w:val="25"/>
      </w:numPr>
    </w:pPr>
  </w:style>
  <w:style w:type="paragraph" w:customStyle="1" w:styleId="Callout">
    <w:name w:val="Callout"/>
    <w:uiPriority w:val="99"/>
    <w:unhideWhenUsed/>
    <w:rsid w:val="00D53BF4"/>
    <w:pPr>
      <w:jc w:val="center"/>
    </w:pPr>
    <w:rPr>
      <w:rFonts w:eastAsia="Times New Roman"/>
      <w:kern w:val="16"/>
      <w:sz w:val="18"/>
    </w:rPr>
  </w:style>
  <w:style w:type="paragraph" w:styleId="Caption">
    <w:name w:val="caption"/>
    <w:next w:val="BodyText"/>
    <w:qFormat/>
    <w:rsid w:val="00D53BF4"/>
    <w:pPr>
      <w:keepNext/>
      <w:keepLines/>
      <w:spacing w:before="140"/>
      <w:jc w:val="center"/>
    </w:pPr>
    <w:rPr>
      <w:rFonts w:ascii="Poppins SemiBold" w:eastAsia="Times New Roman" w:hAnsi="Poppins SemiBold"/>
      <w:bCs/>
      <w:color w:val="05322B"/>
      <w:szCs w:val="18"/>
    </w:rPr>
  </w:style>
  <w:style w:type="paragraph" w:styleId="TOC2">
    <w:name w:val="toc 2"/>
    <w:next w:val="BodyText"/>
    <w:autoRedefine/>
    <w:uiPriority w:val="39"/>
    <w:unhideWhenUsed/>
    <w:rsid w:val="008B54C1"/>
    <w:pPr>
      <w:tabs>
        <w:tab w:val="right" w:leader="dot" w:pos="10080"/>
      </w:tabs>
      <w:spacing w:before="60"/>
      <w:ind w:left="720" w:hanging="360"/>
    </w:pPr>
    <w:rPr>
      <w:b/>
      <w:noProof/>
      <w:sz w:val="18"/>
    </w:rPr>
  </w:style>
  <w:style w:type="paragraph" w:styleId="TOC3">
    <w:name w:val="toc 3"/>
    <w:next w:val="BodyText"/>
    <w:autoRedefine/>
    <w:uiPriority w:val="39"/>
    <w:unhideWhenUsed/>
    <w:rsid w:val="00E5776F"/>
    <w:pPr>
      <w:tabs>
        <w:tab w:val="right" w:leader="dot" w:pos="10080"/>
      </w:tabs>
      <w:spacing w:before="40"/>
      <w:ind w:left="720" w:hanging="360"/>
    </w:pPr>
    <w:rPr>
      <w:rFonts w:eastAsia="Times New Roman"/>
      <w:noProof/>
      <w:sz w:val="18"/>
    </w:rPr>
  </w:style>
  <w:style w:type="character" w:styleId="Hyperlink">
    <w:name w:val="Hyperlink"/>
    <w:basedOn w:val="DefaultParagraphFont"/>
    <w:uiPriority w:val="99"/>
    <w:rsid w:val="00645827"/>
    <w:rPr>
      <w:color w:val="02BC94"/>
      <w:u w:val="single"/>
    </w:rPr>
  </w:style>
  <w:style w:type="paragraph" w:customStyle="1" w:styleId="Code">
    <w:name w:val="Code"/>
    <w:basedOn w:val="BodyText"/>
    <w:uiPriority w:val="99"/>
    <w:rsid w:val="008B54C1"/>
    <w:pPr>
      <w:spacing w:before="120"/>
    </w:pPr>
    <w:rPr>
      <w:rFonts w:ascii="Courier New" w:hAnsi="Courier New"/>
      <w:kern w:val="16"/>
      <w:sz w:val="18"/>
    </w:rPr>
  </w:style>
  <w:style w:type="table" w:styleId="TableGrid">
    <w:name w:val="Table Grid"/>
    <w:basedOn w:val="TableNormal"/>
    <w:uiPriority w:val="59"/>
    <w:rsid w:val="008B54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8B54C1"/>
    <w:rPr>
      <w:rFonts w:ascii="GE Inspira Sans" w:hAnsi="GE Inspira Sans"/>
    </w:rPr>
  </w:style>
  <w:style w:type="character" w:customStyle="1" w:styleId="Heading6Char">
    <w:name w:val="Heading 6 Char"/>
    <w:basedOn w:val="DefaultParagraphFont"/>
    <w:link w:val="Heading6"/>
    <w:uiPriority w:val="99"/>
    <w:semiHidden/>
    <w:locked/>
    <w:rsid w:val="008B54C1"/>
    <w:rPr>
      <w:rFonts w:ascii="GE Inspira Sans" w:hAnsi="GE Inspira Sans"/>
      <w:b/>
      <w:bCs/>
      <w:i/>
    </w:rPr>
  </w:style>
  <w:style w:type="character" w:customStyle="1" w:styleId="Heading7Char">
    <w:name w:val="Heading 7 Char"/>
    <w:basedOn w:val="DefaultParagraphFont"/>
    <w:link w:val="Heading7"/>
    <w:semiHidden/>
    <w:locked/>
    <w:rsid w:val="008B54C1"/>
    <w:rPr>
      <w:rFonts w:ascii="GE Inspira Sans" w:hAnsi="GE Inspira Sans"/>
      <w:i/>
      <w:iCs/>
      <w:color w:val="404040"/>
      <w:u w:val="single"/>
    </w:rPr>
  </w:style>
  <w:style w:type="character" w:customStyle="1" w:styleId="Heading8Char">
    <w:name w:val="Heading 8 Char"/>
    <w:basedOn w:val="DefaultParagraphFont"/>
    <w:link w:val="Heading8"/>
    <w:semiHidden/>
    <w:locked/>
    <w:rsid w:val="008B54C1"/>
    <w:rPr>
      <w:rFonts w:ascii="GE Inspira Sans" w:eastAsia="Times New Roman" w:hAnsi="GE Inspira Sans"/>
      <w:iCs/>
      <w:szCs w:val="20"/>
    </w:rPr>
  </w:style>
  <w:style w:type="character" w:customStyle="1" w:styleId="SubtitleChar">
    <w:name w:val="Subtitle Char"/>
    <w:basedOn w:val="DefaultParagraphFont"/>
    <w:link w:val="Subtitle"/>
    <w:uiPriority w:val="9"/>
    <w:rsid w:val="00F44ED3"/>
    <w:rPr>
      <w:rFonts w:ascii="Poppins SemiBold" w:hAnsi="Poppins SemiBold"/>
      <w:color w:val="05322B"/>
      <w:spacing w:val="5"/>
      <w:kern w:val="28"/>
      <w:sz w:val="28"/>
      <w:szCs w:val="52"/>
    </w:rPr>
  </w:style>
  <w:style w:type="paragraph" w:customStyle="1" w:styleId="FooterConfidential">
    <w:name w:val="Footer Confidential"/>
    <w:uiPriority w:val="99"/>
    <w:rsid w:val="00E5776F"/>
    <w:pPr>
      <w:spacing w:before="0"/>
      <w:jc w:val="both"/>
    </w:pPr>
    <w:rPr>
      <w:sz w:val="16"/>
    </w:rPr>
  </w:style>
  <w:style w:type="character" w:customStyle="1" w:styleId="Heading9Char">
    <w:name w:val="Heading 9 Char"/>
    <w:basedOn w:val="DefaultParagraphFont"/>
    <w:link w:val="Heading9"/>
    <w:uiPriority w:val="5"/>
    <w:semiHidden/>
    <w:locked/>
    <w:rsid w:val="008B54C1"/>
    <w:rPr>
      <w:rFonts w:ascii="Poppins SemiBold" w:hAnsi="Poppins SemiBold"/>
      <w:bCs/>
      <w:color w:val="018374"/>
      <w:sz w:val="24"/>
      <w:szCs w:val="28"/>
    </w:rPr>
  </w:style>
  <w:style w:type="paragraph" w:customStyle="1" w:styleId="Bullet2">
    <w:name w:val="Bullet 2"/>
    <w:basedOn w:val="Bullet1"/>
    <w:uiPriority w:val="2"/>
    <w:qFormat/>
    <w:rsid w:val="00D53BF4"/>
    <w:pPr>
      <w:numPr>
        <w:ilvl w:val="1"/>
      </w:numPr>
    </w:pPr>
  </w:style>
  <w:style w:type="paragraph" w:customStyle="1" w:styleId="Bullet3">
    <w:name w:val="Bullet 3"/>
    <w:basedOn w:val="Bullet2"/>
    <w:uiPriority w:val="3"/>
    <w:qFormat/>
    <w:rsid w:val="00D53BF4"/>
    <w:pPr>
      <w:numPr>
        <w:ilvl w:val="2"/>
      </w:numPr>
    </w:pPr>
  </w:style>
  <w:style w:type="paragraph" w:customStyle="1" w:styleId="Bullet4">
    <w:name w:val="Bullet 4"/>
    <w:basedOn w:val="Bullet3"/>
    <w:uiPriority w:val="4"/>
    <w:qFormat/>
    <w:rsid w:val="00D53BF4"/>
    <w:pPr>
      <w:numPr>
        <w:ilvl w:val="3"/>
      </w:numPr>
    </w:pPr>
  </w:style>
  <w:style w:type="paragraph" w:customStyle="1" w:styleId="Footer1Copyright">
    <w:name w:val="Footer 1 Copyright"/>
    <w:uiPriority w:val="99"/>
    <w:rsid w:val="006302CA"/>
    <w:pPr>
      <w:pBdr>
        <w:top w:val="single" w:sz="2" w:space="2" w:color="auto"/>
        <w:bottom w:val="single" w:sz="2" w:space="1" w:color="auto"/>
      </w:pBdr>
      <w:tabs>
        <w:tab w:val="left" w:pos="549"/>
        <w:tab w:val="center" w:pos="3150"/>
        <w:tab w:val="right" w:pos="8640"/>
        <w:tab w:val="right" w:pos="9180"/>
      </w:tabs>
      <w:spacing w:before="60" w:after="40" w:line="168" w:lineRule="auto"/>
      <w:ind w:left="-360" w:right="-360"/>
      <w:jc w:val="both"/>
    </w:pPr>
    <w:rPr>
      <w:rFonts w:eastAsia="Times New Roman" w:cs="Arial"/>
      <w:bCs/>
      <w:color w:val="000000"/>
      <w:kern w:val="32"/>
      <w:sz w:val="13"/>
      <w:szCs w:val="14"/>
    </w:rPr>
  </w:style>
  <w:style w:type="paragraph" w:customStyle="1" w:styleId="GraphicInsertion">
    <w:name w:val="Graphic Insertion"/>
    <w:next w:val="Normal"/>
    <w:qFormat/>
    <w:rsid w:val="005529EB"/>
    <w:pPr>
      <w:spacing w:before="120" w:after="150"/>
      <w:jc w:val="center"/>
    </w:pPr>
    <w:rPr>
      <w:rFonts w:eastAsia="Times New Roman"/>
      <w:kern w:val="16"/>
      <w:szCs w:val="24"/>
    </w:rPr>
  </w:style>
  <w:style w:type="paragraph" w:styleId="Header">
    <w:name w:val="header"/>
    <w:aliases w:val="Header 1"/>
    <w:next w:val="Header2"/>
    <w:link w:val="HeaderChar"/>
    <w:uiPriority w:val="99"/>
    <w:rsid w:val="00A1607D"/>
    <w:pPr>
      <w:spacing w:before="60"/>
      <w:jc w:val="right"/>
    </w:pPr>
    <w:rPr>
      <w:rFonts w:ascii="Poppins SemiBold" w:eastAsia="Times New Roman" w:hAnsi="Poppins SemiBold" w:cs="Arial"/>
      <w:noProof/>
      <w:szCs w:val="16"/>
    </w:rPr>
  </w:style>
  <w:style w:type="table" w:customStyle="1" w:styleId="MediumGrid11">
    <w:name w:val="Medium Grid 11"/>
    <w:locked/>
    <w:rsid w:val="008B54C1"/>
    <w:rPr>
      <w:rFonts w:eastAsia="Times New Roman"/>
    </w:rPr>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style>
  <w:style w:type="character" w:customStyle="1" w:styleId="HeaderChar">
    <w:name w:val="Header Char"/>
    <w:aliases w:val="Header 1 Char"/>
    <w:basedOn w:val="DefaultParagraphFont"/>
    <w:link w:val="Header"/>
    <w:uiPriority w:val="99"/>
    <w:rsid w:val="00A1607D"/>
    <w:rPr>
      <w:rFonts w:ascii="Poppins SemiBold" w:eastAsia="Times New Roman" w:hAnsi="Poppins SemiBold" w:cs="Arial"/>
      <w:noProof/>
      <w:szCs w:val="16"/>
    </w:rPr>
  </w:style>
  <w:style w:type="paragraph" w:customStyle="1" w:styleId="HeaderPg1">
    <w:name w:val="HeaderPg1"/>
    <w:basedOn w:val="Normal"/>
    <w:unhideWhenUsed/>
    <w:qFormat/>
    <w:rsid w:val="00B50F7F"/>
    <w:pPr>
      <w:numPr>
        <w:numId w:val="27"/>
      </w:numPr>
      <w:spacing w:before="7"/>
      <w:ind w:left="5904"/>
    </w:pPr>
    <w:rPr>
      <w:rFonts w:eastAsia="Times New Roman" w:cs="Arial"/>
      <w:noProof/>
      <w:color w:val="05322B"/>
      <w:sz w:val="18"/>
      <w:szCs w:val="16"/>
    </w:rPr>
  </w:style>
  <w:style w:type="numbering" w:customStyle="1" w:styleId="Headings">
    <w:name w:val="Headings"/>
    <w:uiPriority w:val="99"/>
    <w:rsid w:val="00A1607D"/>
    <w:pPr>
      <w:numPr>
        <w:numId w:val="9"/>
      </w:numPr>
    </w:pPr>
  </w:style>
  <w:style w:type="paragraph" w:styleId="BlockText">
    <w:name w:val="Block Text"/>
    <w:basedOn w:val="Normal"/>
    <w:semiHidden/>
    <w:locked/>
    <w:rsid w:val="008B54C1"/>
    <w:pPr>
      <w:spacing w:after="120"/>
      <w:ind w:left="1440" w:right="1440"/>
    </w:pPr>
  </w:style>
  <w:style w:type="character" w:customStyle="1" w:styleId="CommentTextChar">
    <w:name w:val="Comment Text Char"/>
    <w:basedOn w:val="DefaultParagraphFont"/>
    <w:link w:val="CommentText"/>
    <w:uiPriority w:val="99"/>
    <w:rsid w:val="002457CF"/>
    <w:rPr>
      <w:rFonts w:eastAsia="Times New Roman"/>
      <w:kern w:val="16"/>
    </w:rPr>
  </w:style>
  <w:style w:type="paragraph" w:styleId="BodyTextIndent">
    <w:name w:val="Body Text Indent"/>
    <w:basedOn w:val="Normal"/>
    <w:link w:val="BodyTextIndentChar"/>
    <w:semiHidden/>
    <w:locked/>
    <w:rsid w:val="008B54C1"/>
    <w:pPr>
      <w:spacing w:after="120"/>
      <w:ind w:left="360"/>
    </w:pPr>
  </w:style>
  <w:style w:type="paragraph" w:styleId="BalloonText">
    <w:name w:val="Balloon Text"/>
    <w:basedOn w:val="Normal"/>
    <w:link w:val="BalloonTextChar"/>
    <w:semiHidden/>
    <w:unhideWhenUsed/>
    <w:locked/>
    <w:rsid w:val="004529C3"/>
    <w:pPr>
      <w:spacing w:before="0"/>
    </w:pPr>
    <w:rPr>
      <w:rFonts w:cs="Tahoma"/>
      <w:sz w:val="16"/>
      <w:szCs w:val="16"/>
    </w:rPr>
  </w:style>
  <w:style w:type="paragraph" w:styleId="BodyTextIndent2">
    <w:name w:val="Body Text Indent 2"/>
    <w:basedOn w:val="Normal"/>
    <w:uiPriority w:val="99"/>
    <w:semiHidden/>
    <w:locked/>
    <w:rsid w:val="008B54C1"/>
    <w:pPr>
      <w:spacing w:after="120" w:line="480" w:lineRule="auto"/>
      <w:ind w:left="360"/>
    </w:pPr>
  </w:style>
  <w:style w:type="paragraph" w:styleId="BodyTextIndent3">
    <w:name w:val="Body Text Indent 3"/>
    <w:basedOn w:val="Normal"/>
    <w:semiHidden/>
    <w:locked/>
    <w:rsid w:val="008B54C1"/>
    <w:pPr>
      <w:spacing w:after="120"/>
      <w:ind w:left="360"/>
    </w:pPr>
    <w:rPr>
      <w:sz w:val="16"/>
      <w:szCs w:val="16"/>
    </w:rPr>
  </w:style>
  <w:style w:type="character" w:customStyle="1" w:styleId="BalloonTextChar">
    <w:name w:val="Balloon Text Char"/>
    <w:basedOn w:val="DefaultParagraphFont"/>
    <w:link w:val="BalloonText"/>
    <w:semiHidden/>
    <w:rsid w:val="004529C3"/>
    <w:rPr>
      <w:rFonts w:cs="Tahoma"/>
      <w:sz w:val="16"/>
      <w:szCs w:val="16"/>
    </w:rPr>
  </w:style>
  <w:style w:type="paragraph" w:styleId="CommentSubject">
    <w:name w:val="annotation subject"/>
    <w:basedOn w:val="CommentText"/>
    <w:next w:val="CommentText"/>
    <w:link w:val="CommentSubjectChar"/>
    <w:uiPriority w:val="99"/>
    <w:semiHidden/>
    <w:unhideWhenUsed/>
    <w:locked/>
    <w:rsid w:val="008B54C1"/>
    <w:pPr>
      <w:spacing w:before="120"/>
    </w:pPr>
    <w:rPr>
      <w:b/>
      <w:bCs/>
    </w:rPr>
  </w:style>
  <w:style w:type="character" w:customStyle="1" w:styleId="CommentSubjectChar">
    <w:name w:val="Comment Subject Char"/>
    <w:basedOn w:val="CommentTextChar"/>
    <w:link w:val="CommentSubject"/>
    <w:uiPriority w:val="99"/>
    <w:semiHidden/>
    <w:rsid w:val="008B54C1"/>
    <w:rPr>
      <w:rFonts w:ascii="GE Inspira Sans" w:eastAsia="Times New Roman" w:hAnsi="GE Inspira Sans"/>
      <w:b/>
      <w:bCs/>
      <w:kern w:val="16"/>
      <w:sz w:val="20"/>
      <w:szCs w:val="20"/>
    </w:rPr>
  </w:style>
  <w:style w:type="paragraph" w:styleId="EnvelopeReturn">
    <w:name w:val="envelope return"/>
    <w:basedOn w:val="Normal"/>
    <w:uiPriority w:val="99"/>
    <w:semiHidden/>
    <w:locked/>
    <w:rsid w:val="008B54C1"/>
    <w:rPr>
      <w:rFonts w:cs="Arial"/>
    </w:rPr>
  </w:style>
  <w:style w:type="character" w:styleId="HTMLAcronym">
    <w:name w:val="HTML Acronym"/>
    <w:basedOn w:val="DefaultParagraphFont"/>
    <w:uiPriority w:val="99"/>
    <w:semiHidden/>
    <w:locked/>
    <w:rsid w:val="008B54C1"/>
    <w:rPr>
      <w:rFonts w:cs="Times New Roman"/>
    </w:rPr>
  </w:style>
  <w:style w:type="paragraph" w:styleId="HTMLAddress">
    <w:name w:val="HTML Address"/>
    <w:basedOn w:val="Normal"/>
    <w:uiPriority w:val="99"/>
    <w:semiHidden/>
    <w:locked/>
    <w:rsid w:val="008B54C1"/>
    <w:rPr>
      <w:i/>
      <w:iCs/>
    </w:rPr>
  </w:style>
  <w:style w:type="character" w:styleId="HTMLCite">
    <w:name w:val="HTML Cite"/>
    <w:basedOn w:val="DefaultParagraphFont"/>
    <w:uiPriority w:val="99"/>
    <w:semiHidden/>
    <w:locked/>
    <w:rsid w:val="008B54C1"/>
    <w:rPr>
      <w:rFonts w:cs="Times New Roman"/>
      <w:i/>
      <w:iCs/>
    </w:rPr>
  </w:style>
  <w:style w:type="character" w:styleId="HTMLCode">
    <w:name w:val="HTML Code"/>
    <w:basedOn w:val="DefaultParagraphFont"/>
    <w:uiPriority w:val="99"/>
    <w:semiHidden/>
    <w:locked/>
    <w:rsid w:val="008B54C1"/>
    <w:rPr>
      <w:rFonts w:ascii="Courier New" w:hAnsi="Courier New" w:cs="Courier New"/>
      <w:sz w:val="20"/>
      <w:szCs w:val="20"/>
    </w:rPr>
  </w:style>
  <w:style w:type="character" w:styleId="HTMLDefinition">
    <w:name w:val="HTML Definition"/>
    <w:basedOn w:val="DefaultParagraphFont"/>
    <w:uiPriority w:val="99"/>
    <w:semiHidden/>
    <w:locked/>
    <w:rsid w:val="008B54C1"/>
    <w:rPr>
      <w:rFonts w:cs="Times New Roman"/>
      <w:i/>
      <w:iCs/>
    </w:rPr>
  </w:style>
  <w:style w:type="character" w:styleId="HTMLKeyboard">
    <w:name w:val="HTML Keyboard"/>
    <w:basedOn w:val="DefaultParagraphFont"/>
    <w:uiPriority w:val="99"/>
    <w:semiHidden/>
    <w:locked/>
    <w:rsid w:val="008B54C1"/>
    <w:rPr>
      <w:rFonts w:ascii="Courier New" w:hAnsi="Courier New" w:cs="Courier New"/>
      <w:sz w:val="20"/>
      <w:szCs w:val="20"/>
    </w:rPr>
  </w:style>
  <w:style w:type="paragraph" w:styleId="HTMLPreformatted">
    <w:name w:val="HTML Preformatted"/>
    <w:basedOn w:val="Normal"/>
    <w:uiPriority w:val="99"/>
    <w:semiHidden/>
    <w:locked/>
    <w:rsid w:val="008B54C1"/>
    <w:rPr>
      <w:rFonts w:ascii="Courier New" w:hAnsi="Courier New" w:cs="Courier New"/>
    </w:rPr>
  </w:style>
  <w:style w:type="character" w:styleId="HTMLSample">
    <w:name w:val="HTML Sample"/>
    <w:basedOn w:val="DefaultParagraphFont"/>
    <w:uiPriority w:val="99"/>
    <w:semiHidden/>
    <w:locked/>
    <w:rsid w:val="008B54C1"/>
    <w:rPr>
      <w:rFonts w:ascii="Courier New" w:hAnsi="Courier New" w:cs="Courier New"/>
    </w:rPr>
  </w:style>
  <w:style w:type="character" w:styleId="HTMLTypewriter">
    <w:name w:val="HTML Typewriter"/>
    <w:basedOn w:val="DefaultParagraphFont"/>
    <w:uiPriority w:val="99"/>
    <w:semiHidden/>
    <w:locked/>
    <w:rsid w:val="008B54C1"/>
    <w:rPr>
      <w:rFonts w:ascii="Courier New" w:hAnsi="Courier New" w:cs="Courier New"/>
      <w:sz w:val="20"/>
      <w:szCs w:val="20"/>
    </w:rPr>
  </w:style>
  <w:style w:type="character" w:styleId="HTMLVariable">
    <w:name w:val="HTML Variable"/>
    <w:basedOn w:val="DefaultParagraphFont"/>
    <w:uiPriority w:val="99"/>
    <w:semiHidden/>
    <w:locked/>
    <w:rsid w:val="008B54C1"/>
    <w:rPr>
      <w:rFonts w:cs="Times New Roman"/>
      <w:i/>
      <w:iCs/>
    </w:rPr>
  </w:style>
  <w:style w:type="paragraph" w:styleId="List">
    <w:name w:val="List"/>
    <w:basedOn w:val="Normal"/>
    <w:uiPriority w:val="99"/>
    <w:semiHidden/>
    <w:locked/>
    <w:rsid w:val="008B54C1"/>
    <w:pPr>
      <w:ind w:left="360" w:hanging="360"/>
    </w:pPr>
  </w:style>
  <w:style w:type="paragraph" w:styleId="List2">
    <w:name w:val="List 2"/>
    <w:basedOn w:val="Normal"/>
    <w:uiPriority w:val="99"/>
    <w:semiHidden/>
    <w:locked/>
    <w:rsid w:val="008B54C1"/>
    <w:pPr>
      <w:ind w:left="720" w:hanging="360"/>
    </w:pPr>
  </w:style>
  <w:style w:type="paragraph" w:styleId="List3">
    <w:name w:val="List 3"/>
    <w:basedOn w:val="Normal"/>
    <w:uiPriority w:val="99"/>
    <w:semiHidden/>
    <w:locked/>
    <w:rsid w:val="008B54C1"/>
    <w:pPr>
      <w:ind w:left="1080" w:hanging="360"/>
    </w:pPr>
  </w:style>
  <w:style w:type="paragraph" w:styleId="List4">
    <w:name w:val="List 4"/>
    <w:basedOn w:val="Normal"/>
    <w:uiPriority w:val="99"/>
    <w:semiHidden/>
    <w:locked/>
    <w:rsid w:val="008B54C1"/>
    <w:pPr>
      <w:ind w:left="1440" w:hanging="360"/>
    </w:pPr>
  </w:style>
  <w:style w:type="paragraph" w:styleId="ListBullet">
    <w:name w:val="List Bullet"/>
    <w:basedOn w:val="Normal"/>
    <w:uiPriority w:val="99"/>
    <w:semiHidden/>
    <w:locked/>
    <w:rsid w:val="008B54C1"/>
    <w:pPr>
      <w:numPr>
        <w:numId w:val="10"/>
      </w:numPr>
    </w:pPr>
  </w:style>
  <w:style w:type="paragraph" w:styleId="ListBullet2">
    <w:name w:val="List Bullet 2"/>
    <w:basedOn w:val="Normal"/>
    <w:uiPriority w:val="99"/>
    <w:semiHidden/>
    <w:locked/>
    <w:rsid w:val="008B54C1"/>
    <w:pPr>
      <w:numPr>
        <w:numId w:val="11"/>
      </w:numPr>
    </w:pPr>
  </w:style>
  <w:style w:type="paragraph" w:styleId="ListBullet3">
    <w:name w:val="List Bullet 3"/>
    <w:basedOn w:val="Normal"/>
    <w:uiPriority w:val="99"/>
    <w:semiHidden/>
    <w:locked/>
    <w:rsid w:val="008B54C1"/>
    <w:pPr>
      <w:numPr>
        <w:numId w:val="12"/>
      </w:numPr>
    </w:pPr>
  </w:style>
  <w:style w:type="paragraph" w:styleId="ListBullet4">
    <w:name w:val="List Bullet 4"/>
    <w:basedOn w:val="Normal"/>
    <w:uiPriority w:val="99"/>
    <w:semiHidden/>
    <w:locked/>
    <w:rsid w:val="008B54C1"/>
    <w:pPr>
      <w:numPr>
        <w:numId w:val="13"/>
      </w:numPr>
    </w:pPr>
  </w:style>
  <w:style w:type="paragraph" w:styleId="ListBullet5">
    <w:name w:val="List Bullet 5"/>
    <w:basedOn w:val="Normal"/>
    <w:uiPriority w:val="99"/>
    <w:semiHidden/>
    <w:locked/>
    <w:rsid w:val="008B54C1"/>
    <w:pPr>
      <w:numPr>
        <w:numId w:val="14"/>
      </w:numPr>
    </w:pPr>
  </w:style>
  <w:style w:type="paragraph" w:styleId="ListContinue">
    <w:name w:val="List Continue"/>
    <w:basedOn w:val="Normal"/>
    <w:uiPriority w:val="99"/>
    <w:semiHidden/>
    <w:locked/>
    <w:rsid w:val="008B54C1"/>
    <w:pPr>
      <w:spacing w:after="120"/>
      <w:ind w:left="360"/>
    </w:pPr>
  </w:style>
  <w:style w:type="paragraph" w:styleId="ListContinue2">
    <w:name w:val="List Continue 2"/>
    <w:basedOn w:val="Normal"/>
    <w:uiPriority w:val="99"/>
    <w:semiHidden/>
    <w:locked/>
    <w:rsid w:val="008B54C1"/>
    <w:pPr>
      <w:spacing w:after="120"/>
      <w:ind w:left="720"/>
    </w:pPr>
  </w:style>
  <w:style w:type="paragraph" w:styleId="ListContinue3">
    <w:name w:val="List Continue 3"/>
    <w:basedOn w:val="Normal"/>
    <w:uiPriority w:val="99"/>
    <w:semiHidden/>
    <w:locked/>
    <w:rsid w:val="008B54C1"/>
    <w:pPr>
      <w:spacing w:after="120"/>
      <w:ind w:left="1080"/>
    </w:pPr>
  </w:style>
  <w:style w:type="paragraph" w:styleId="ListContinue4">
    <w:name w:val="List Continue 4"/>
    <w:basedOn w:val="Normal"/>
    <w:uiPriority w:val="99"/>
    <w:semiHidden/>
    <w:locked/>
    <w:rsid w:val="008B54C1"/>
    <w:pPr>
      <w:spacing w:after="120"/>
      <w:ind w:left="1440"/>
    </w:pPr>
  </w:style>
  <w:style w:type="paragraph" w:styleId="ListContinue5">
    <w:name w:val="List Continue 5"/>
    <w:basedOn w:val="Normal"/>
    <w:uiPriority w:val="99"/>
    <w:semiHidden/>
    <w:locked/>
    <w:rsid w:val="008B54C1"/>
    <w:pPr>
      <w:spacing w:after="120"/>
      <w:ind w:left="1800"/>
    </w:pPr>
  </w:style>
  <w:style w:type="paragraph" w:styleId="ListNumber">
    <w:name w:val="List Number"/>
    <w:basedOn w:val="Normal"/>
    <w:uiPriority w:val="99"/>
    <w:semiHidden/>
    <w:locked/>
    <w:rsid w:val="008B54C1"/>
    <w:pPr>
      <w:numPr>
        <w:numId w:val="15"/>
      </w:numPr>
    </w:pPr>
  </w:style>
  <w:style w:type="paragraph" w:styleId="ListNumber2">
    <w:name w:val="List Number 2"/>
    <w:basedOn w:val="Normal"/>
    <w:uiPriority w:val="99"/>
    <w:semiHidden/>
    <w:locked/>
    <w:rsid w:val="008B54C1"/>
    <w:pPr>
      <w:numPr>
        <w:numId w:val="16"/>
      </w:numPr>
    </w:pPr>
  </w:style>
  <w:style w:type="paragraph" w:styleId="ListNumber3">
    <w:name w:val="List Number 3"/>
    <w:basedOn w:val="Normal"/>
    <w:uiPriority w:val="99"/>
    <w:semiHidden/>
    <w:locked/>
    <w:rsid w:val="008B54C1"/>
    <w:pPr>
      <w:numPr>
        <w:numId w:val="17"/>
      </w:numPr>
    </w:pPr>
  </w:style>
  <w:style w:type="paragraph" w:styleId="ListNumber4">
    <w:name w:val="List Number 4"/>
    <w:basedOn w:val="Normal"/>
    <w:uiPriority w:val="99"/>
    <w:semiHidden/>
    <w:locked/>
    <w:rsid w:val="008B54C1"/>
    <w:pPr>
      <w:numPr>
        <w:numId w:val="18"/>
      </w:numPr>
    </w:pPr>
  </w:style>
  <w:style w:type="paragraph" w:styleId="ListNumber5">
    <w:name w:val="List Number 5"/>
    <w:basedOn w:val="Normal"/>
    <w:uiPriority w:val="99"/>
    <w:semiHidden/>
    <w:locked/>
    <w:rsid w:val="008B54C1"/>
    <w:pPr>
      <w:numPr>
        <w:numId w:val="19"/>
      </w:numPr>
    </w:pPr>
  </w:style>
  <w:style w:type="paragraph" w:styleId="NormalWeb">
    <w:name w:val="Normal (Web)"/>
    <w:basedOn w:val="Normal"/>
    <w:uiPriority w:val="99"/>
    <w:semiHidden/>
    <w:locked/>
    <w:rsid w:val="008B54C1"/>
    <w:rPr>
      <w:sz w:val="24"/>
      <w:szCs w:val="24"/>
    </w:rPr>
  </w:style>
  <w:style w:type="paragraph" w:styleId="NormalIndent">
    <w:name w:val="Normal Indent"/>
    <w:basedOn w:val="Normal"/>
    <w:uiPriority w:val="99"/>
    <w:semiHidden/>
    <w:locked/>
    <w:rsid w:val="008B54C1"/>
    <w:pPr>
      <w:ind w:left="720"/>
    </w:pPr>
  </w:style>
  <w:style w:type="paragraph" w:styleId="Salutation">
    <w:name w:val="Salutation"/>
    <w:basedOn w:val="Normal"/>
    <w:next w:val="Normal"/>
    <w:uiPriority w:val="99"/>
    <w:semiHidden/>
    <w:rsid w:val="008B54C1"/>
  </w:style>
  <w:style w:type="paragraph" w:styleId="Signature">
    <w:name w:val="Signature"/>
    <w:basedOn w:val="Normal"/>
    <w:uiPriority w:val="99"/>
    <w:semiHidden/>
    <w:rsid w:val="008B54C1"/>
    <w:pPr>
      <w:ind w:left="4320"/>
    </w:pPr>
  </w:style>
  <w:style w:type="table" w:styleId="Table3Deffects1">
    <w:name w:val="Table 3D effects 1"/>
    <w:basedOn w:val="TableNormal"/>
    <w:semiHidden/>
    <w:locked/>
    <w:rsid w:val="008B54C1"/>
    <w:rPr>
      <w:rFonts w:eastAsia="Times New Roman"/>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locked/>
    <w:rsid w:val="008B54C1"/>
    <w:rPr>
      <w:rFonts w:eastAsia="Times New Roman"/>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semiHidden/>
    <w:locked/>
    <w:rsid w:val="008B54C1"/>
    <w:rPr>
      <w:rFonts w:eastAsia="Times New Roman"/>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semiHidden/>
    <w:locked/>
    <w:rsid w:val="008B54C1"/>
    <w:rPr>
      <w:rFonts w:eastAsia="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semiHidden/>
    <w:locked/>
    <w:rsid w:val="008B54C1"/>
    <w:rPr>
      <w:rFonts w:eastAsia="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semiHidden/>
    <w:locked/>
    <w:rsid w:val="008B54C1"/>
    <w:rPr>
      <w:rFonts w:eastAsia="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semiHidden/>
    <w:locked/>
    <w:rsid w:val="008B54C1"/>
    <w:rPr>
      <w:rFonts w:eastAsia="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semiHidden/>
    <w:locked/>
    <w:rsid w:val="008B54C1"/>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locked/>
    <w:rsid w:val="008B54C1"/>
    <w:rPr>
      <w:rFonts w:eastAsia="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locked/>
    <w:rsid w:val="008B54C1"/>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locked/>
    <w:rsid w:val="008B54C1"/>
    <w:rPr>
      <w:rFonts w:eastAsia="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semiHidden/>
    <w:locked/>
    <w:rsid w:val="008B54C1"/>
    <w:rPr>
      <w:rFonts w:eastAsia="Times New Roman"/>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semiHidden/>
    <w:locked/>
    <w:rsid w:val="008B54C1"/>
    <w:rPr>
      <w:rFonts w:eastAsia="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semiHidden/>
    <w:locked/>
    <w:rsid w:val="008B54C1"/>
    <w:rPr>
      <w:rFonts w:eastAsia="Times New Roman"/>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semiHidden/>
    <w:locked/>
    <w:rsid w:val="008B54C1"/>
    <w:rPr>
      <w:rFonts w:eastAsia="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semiHidden/>
    <w:locked/>
    <w:rsid w:val="008B54C1"/>
    <w:rPr>
      <w:rFonts w:eastAsia="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locked/>
    <w:rsid w:val="008B54C1"/>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semiHidden/>
    <w:locked/>
    <w:rsid w:val="008B54C1"/>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semiHidden/>
    <w:locked/>
    <w:rsid w:val="008B54C1"/>
    <w:rPr>
      <w:rFonts w:eastAsia="Times New Roman"/>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semiHidden/>
    <w:locked/>
    <w:rsid w:val="008B54C1"/>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semiHidden/>
    <w:locked/>
    <w:rsid w:val="008B54C1"/>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semiHidden/>
    <w:locked/>
    <w:rsid w:val="008B54C1"/>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semiHidden/>
    <w:locked/>
    <w:rsid w:val="008B54C1"/>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semiHidden/>
    <w:locked/>
    <w:rsid w:val="008B54C1"/>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semiHidden/>
    <w:locked/>
    <w:rsid w:val="008B54C1"/>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semiHidden/>
    <w:locked/>
    <w:rsid w:val="008B54C1"/>
    <w:rPr>
      <w:rFonts w:eastAsia="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semiHidden/>
    <w:locked/>
    <w:rsid w:val="008B54C1"/>
    <w:rPr>
      <w:rFonts w:eastAsia="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semiHidden/>
    <w:locked/>
    <w:rsid w:val="008B54C1"/>
    <w:rPr>
      <w:rFonts w:eastAsia="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semiHidden/>
    <w:locked/>
    <w:rsid w:val="008B54C1"/>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locked/>
    <w:rsid w:val="008B54C1"/>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semiHidden/>
    <w:locked/>
    <w:rsid w:val="008B54C1"/>
    <w:rPr>
      <w:rFonts w:eastAsia="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semiHidden/>
    <w:locked/>
    <w:rsid w:val="008B54C1"/>
    <w:rPr>
      <w:rFonts w:eastAsia="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semiHidden/>
    <w:locked/>
    <w:rsid w:val="008B54C1"/>
    <w:rPr>
      <w:rFonts w:eastAsia="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locked/>
    <w:rsid w:val="008B54C1"/>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locked/>
    <w:rsid w:val="008B54C1"/>
    <w:rPr>
      <w:rFonts w:eastAsia="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locked/>
    <w:rsid w:val="008B54C1"/>
    <w:rPr>
      <w:rFonts w:eastAsia="Times New Roman"/>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locked/>
    <w:rsid w:val="008B54C1"/>
    <w:rPr>
      <w:rFonts w:eastAsia="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locked/>
    <w:rsid w:val="008B54C1"/>
    <w:rPr>
      <w:rFonts w:eastAsia="Times New Roman"/>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semiHidden/>
    <w:locked/>
    <w:rsid w:val="008B54C1"/>
    <w:rPr>
      <w:rFonts w:eastAsia="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semiHidden/>
    <w:locked/>
    <w:rsid w:val="008B54C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8B54C1"/>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semiHidden/>
    <w:locked/>
    <w:rsid w:val="008B54C1"/>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semiHidden/>
    <w:locked/>
    <w:rsid w:val="008B54C1"/>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NoteHeading">
    <w:name w:val="Note Heading"/>
    <w:basedOn w:val="Normal"/>
    <w:next w:val="Normal"/>
    <w:uiPriority w:val="99"/>
    <w:semiHidden/>
    <w:locked/>
    <w:rsid w:val="008B54C1"/>
  </w:style>
  <w:style w:type="numbering" w:styleId="1ai">
    <w:name w:val="Outline List 1"/>
    <w:basedOn w:val="NoList"/>
    <w:semiHidden/>
    <w:rsid w:val="001E28F5"/>
  </w:style>
  <w:style w:type="paragraph" w:customStyle="1" w:styleId="Header2">
    <w:name w:val="Header 2"/>
    <w:next w:val="Header3"/>
    <w:uiPriority w:val="99"/>
    <w:rsid w:val="008B54C1"/>
    <w:pPr>
      <w:jc w:val="right"/>
    </w:pPr>
    <w:rPr>
      <w:rFonts w:eastAsia="Times New Roman" w:cs="Arial"/>
      <w:noProof/>
      <w:szCs w:val="16"/>
    </w:rPr>
  </w:style>
  <w:style w:type="paragraph" w:styleId="FootnoteText">
    <w:name w:val="footnote text"/>
    <w:link w:val="FootnoteTextChar"/>
    <w:uiPriority w:val="99"/>
    <w:rsid w:val="00E5776F"/>
    <w:rPr>
      <w:rFonts w:eastAsia="Times New Roman"/>
      <w:kern w:val="16"/>
    </w:rPr>
  </w:style>
  <w:style w:type="character" w:customStyle="1" w:styleId="FootnoteTextChar">
    <w:name w:val="Footnote Text Char"/>
    <w:basedOn w:val="DefaultParagraphFont"/>
    <w:link w:val="FootnoteText"/>
    <w:uiPriority w:val="99"/>
    <w:rsid w:val="00E5776F"/>
    <w:rPr>
      <w:rFonts w:ascii="Arial" w:eastAsia="Times New Roman" w:hAnsi="Arial"/>
      <w:kern w:val="16"/>
      <w:sz w:val="20"/>
      <w:szCs w:val="20"/>
    </w:rPr>
  </w:style>
  <w:style w:type="paragraph" w:customStyle="1" w:styleId="Note">
    <w:name w:val="Note"/>
    <w:basedOn w:val="BodyText"/>
    <w:uiPriority w:val="3"/>
    <w:qFormat/>
    <w:rsid w:val="00922054"/>
    <w:pPr>
      <w:spacing w:before="60" w:after="60"/>
      <w:ind w:left="0"/>
    </w:pPr>
  </w:style>
  <w:style w:type="paragraph" w:customStyle="1" w:styleId="Outline1">
    <w:name w:val="Outline 1"/>
    <w:qFormat/>
    <w:rsid w:val="00723183"/>
    <w:pPr>
      <w:keepLines/>
      <w:numPr>
        <w:ilvl w:val="1"/>
        <w:numId w:val="38"/>
      </w:numPr>
      <w:spacing w:before="140"/>
    </w:pPr>
    <w:rPr>
      <w:rFonts w:eastAsia="Times New Roman"/>
      <w:b/>
    </w:rPr>
  </w:style>
  <w:style w:type="paragraph" w:customStyle="1" w:styleId="Outline2">
    <w:name w:val="Outline 2"/>
    <w:basedOn w:val="Outline1"/>
    <w:qFormat/>
    <w:rsid w:val="00F010FF"/>
    <w:pPr>
      <w:numPr>
        <w:ilvl w:val="2"/>
      </w:numPr>
    </w:pPr>
    <w:rPr>
      <w:b w:val="0"/>
    </w:rPr>
  </w:style>
  <w:style w:type="paragraph" w:customStyle="1" w:styleId="Outline3">
    <w:name w:val="Outline 3"/>
    <w:basedOn w:val="Outline2"/>
    <w:qFormat/>
    <w:rsid w:val="001E28F5"/>
    <w:pPr>
      <w:numPr>
        <w:ilvl w:val="3"/>
      </w:numPr>
    </w:pPr>
  </w:style>
  <w:style w:type="paragraph" w:customStyle="1" w:styleId="Definition">
    <w:name w:val="Definition"/>
    <w:uiPriority w:val="11"/>
    <w:rsid w:val="00FF31B9"/>
    <w:pPr>
      <w:tabs>
        <w:tab w:val="left" w:leader="dot" w:pos="3600"/>
      </w:tabs>
      <w:spacing w:after="40"/>
      <w:ind w:left="3600" w:hanging="2520"/>
    </w:pPr>
    <w:rPr>
      <w:rFonts w:eastAsia="Times New Roman"/>
      <w:szCs w:val="24"/>
    </w:rPr>
  </w:style>
  <w:style w:type="paragraph" w:customStyle="1" w:styleId="RevisionHistoryHeading">
    <w:name w:val="Revision History Heading"/>
    <w:uiPriority w:val="99"/>
    <w:rsid w:val="000F17AD"/>
    <w:pPr>
      <w:spacing w:before="60" w:after="20" w:line="168" w:lineRule="auto"/>
      <w:jc w:val="center"/>
    </w:pPr>
    <w:rPr>
      <w:rFonts w:ascii="Poppins SemiBold" w:eastAsia="Times New Roman" w:hAnsi="Poppins SemiBold"/>
      <w:bCs/>
      <w:color w:val="05322B"/>
      <w:kern w:val="16"/>
      <w:sz w:val="16"/>
    </w:rPr>
  </w:style>
  <w:style w:type="paragraph" w:customStyle="1" w:styleId="RevisionHistoryHeadingGreen">
    <w:name w:val="Revision History Heading Green"/>
    <w:uiPriority w:val="99"/>
    <w:rsid w:val="00F44ED3"/>
    <w:pPr>
      <w:spacing w:before="60" w:after="20"/>
      <w:jc w:val="center"/>
    </w:pPr>
    <w:rPr>
      <w:rFonts w:ascii="Poppins SemiBold" w:hAnsi="Poppins SemiBold" w:cs="Arial"/>
      <w:color w:val="018374"/>
      <w:spacing w:val="5"/>
      <w:kern w:val="28"/>
      <w:sz w:val="18"/>
      <w:szCs w:val="14"/>
    </w:rPr>
  </w:style>
  <w:style w:type="paragraph" w:styleId="TOC4">
    <w:name w:val="toc 4"/>
    <w:basedOn w:val="Normal"/>
    <w:next w:val="Normal"/>
    <w:autoRedefine/>
    <w:uiPriority w:val="99"/>
    <w:semiHidden/>
    <w:unhideWhenUsed/>
    <w:rsid w:val="008B54C1"/>
    <w:pPr>
      <w:tabs>
        <w:tab w:val="right" w:leader="dot" w:pos="10080"/>
      </w:tabs>
      <w:ind w:left="660"/>
    </w:pPr>
  </w:style>
  <w:style w:type="paragraph" w:customStyle="1" w:styleId="RevisionHistoryTextLeft">
    <w:name w:val="Revision History Text Left"/>
    <w:uiPriority w:val="99"/>
    <w:rsid w:val="00B50F7F"/>
    <w:pPr>
      <w:spacing w:before="60" w:after="20" w:line="168" w:lineRule="auto"/>
    </w:pPr>
    <w:rPr>
      <w:rFonts w:eastAsia="Times New Roman"/>
      <w:bCs/>
      <w:kern w:val="16"/>
      <w:sz w:val="14"/>
      <w:szCs w:val="14"/>
    </w:rPr>
  </w:style>
  <w:style w:type="paragraph" w:customStyle="1" w:styleId="NumberedHeading1">
    <w:name w:val="Numbered Heading 1"/>
    <w:basedOn w:val="Heading1"/>
    <w:next w:val="BodyText"/>
    <w:link w:val="NumberedHeading1Char"/>
    <w:qFormat/>
    <w:rsid w:val="003F08A1"/>
    <w:pPr>
      <w:keepLines/>
      <w:numPr>
        <w:numId w:val="20"/>
      </w:numPr>
    </w:pPr>
    <w:rPr>
      <w:rFonts w:eastAsia="Times New Roman"/>
    </w:rPr>
  </w:style>
  <w:style w:type="paragraph" w:customStyle="1" w:styleId="FooterLandscape">
    <w:name w:val="Footer Landscape"/>
    <w:uiPriority w:val="99"/>
    <w:semiHidden/>
    <w:rsid w:val="008B54C1"/>
    <w:pPr>
      <w:tabs>
        <w:tab w:val="right" w:pos="13680"/>
      </w:tabs>
    </w:pPr>
    <w:rPr>
      <w:rFonts w:eastAsia="Times New Roman" w:cs="Arial"/>
      <w:noProof/>
      <w:sz w:val="16"/>
      <w:szCs w:val="16"/>
    </w:rPr>
  </w:style>
  <w:style w:type="paragraph" w:customStyle="1" w:styleId="Bullet5">
    <w:name w:val="Bullet 5"/>
    <w:basedOn w:val="Bullet4"/>
    <w:uiPriority w:val="5"/>
    <w:rsid w:val="00D53BF4"/>
    <w:pPr>
      <w:numPr>
        <w:ilvl w:val="4"/>
      </w:numPr>
    </w:pPr>
  </w:style>
  <w:style w:type="paragraph" w:customStyle="1" w:styleId="Bullet6">
    <w:name w:val="Bullet 6"/>
    <w:basedOn w:val="Bullet5"/>
    <w:uiPriority w:val="6"/>
    <w:rsid w:val="00D53BF4"/>
    <w:pPr>
      <w:numPr>
        <w:ilvl w:val="5"/>
      </w:numPr>
    </w:pPr>
  </w:style>
  <w:style w:type="paragraph" w:customStyle="1" w:styleId="RevisionHistoryTextCenter">
    <w:name w:val="Revision History Text Center"/>
    <w:basedOn w:val="RevisionHistoryTextLeft"/>
    <w:uiPriority w:val="99"/>
    <w:rsid w:val="000F17AD"/>
    <w:pPr>
      <w:jc w:val="center"/>
    </w:pPr>
  </w:style>
  <w:style w:type="paragraph" w:customStyle="1" w:styleId="RiskDeclaration">
    <w:name w:val="Risk Declaration"/>
    <w:uiPriority w:val="99"/>
    <w:rsid w:val="008B54C1"/>
    <w:pPr>
      <w:tabs>
        <w:tab w:val="left" w:pos="4554"/>
      </w:tabs>
      <w:spacing w:before="60" w:after="60"/>
    </w:pPr>
    <w:rPr>
      <w:b/>
      <w:caps/>
      <w:spacing w:val="5"/>
      <w:kern w:val="28"/>
      <w:szCs w:val="40"/>
    </w:rPr>
  </w:style>
  <w:style w:type="paragraph" w:customStyle="1" w:styleId="SignalHazard">
    <w:name w:val="Signal Hazard"/>
    <w:semiHidden/>
    <w:rsid w:val="00DD2A09"/>
    <w:pPr>
      <w:keepLines/>
      <w:spacing w:before="120" w:after="40"/>
      <w:jc w:val="center"/>
    </w:pPr>
    <w:rPr>
      <w:b/>
      <w:i/>
      <w:color w:val="808080"/>
      <w:kern w:val="16"/>
      <w:szCs w:val="28"/>
    </w:rPr>
  </w:style>
  <w:style w:type="paragraph" w:customStyle="1" w:styleId="TableText">
    <w:name w:val="Table Text"/>
    <w:link w:val="TableTextChar"/>
    <w:qFormat/>
    <w:rsid w:val="001A063C"/>
    <w:pPr>
      <w:keepLines/>
      <w:spacing w:before="60"/>
      <w:textboxTightWrap w:val="allLines"/>
    </w:pPr>
    <w:rPr>
      <w:kern w:val="16"/>
      <w:szCs w:val="24"/>
    </w:rPr>
  </w:style>
  <w:style w:type="character" w:customStyle="1" w:styleId="TableTextChar">
    <w:name w:val="Table Text Char"/>
    <w:basedOn w:val="DefaultParagraphFont"/>
    <w:link w:val="TableText"/>
    <w:locked/>
    <w:rsid w:val="001A063C"/>
    <w:rPr>
      <w:kern w:val="16"/>
      <w:szCs w:val="24"/>
    </w:rPr>
  </w:style>
  <w:style w:type="paragraph" w:customStyle="1" w:styleId="SignalWord">
    <w:name w:val="Signal Word"/>
    <w:basedOn w:val="TableText"/>
    <w:next w:val="TableText"/>
    <w:link w:val="SignalWordChar"/>
    <w:rsid w:val="00DD2A09"/>
    <w:pPr>
      <w:spacing w:before="120" w:after="40"/>
      <w:jc w:val="center"/>
      <w:textboxTightWrap w:val="none"/>
    </w:pPr>
    <w:rPr>
      <w:rFonts w:eastAsia="Times New Roman"/>
      <w:bCs/>
      <w:i/>
      <w:color w:val="FFFFFF"/>
      <w:kern w:val="0"/>
      <w:sz w:val="28"/>
    </w:rPr>
  </w:style>
  <w:style w:type="character" w:customStyle="1" w:styleId="SignalWordChar">
    <w:name w:val="Signal Word Char"/>
    <w:basedOn w:val="DefaultParagraphFont"/>
    <w:link w:val="SignalWord"/>
    <w:rsid w:val="00DD2A09"/>
    <w:rPr>
      <w:rFonts w:eastAsia="Times New Roman"/>
      <w:bCs/>
      <w:i/>
      <w:color w:val="FFFFFF"/>
      <w:sz w:val="28"/>
      <w:szCs w:val="24"/>
    </w:rPr>
  </w:style>
  <w:style w:type="paragraph" w:customStyle="1" w:styleId="Space">
    <w:name w:val="Space"/>
    <w:link w:val="SpaceChar"/>
    <w:rsid w:val="00B50F7F"/>
    <w:pPr>
      <w:keepLines/>
      <w:spacing w:before="0"/>
      <w:ind w:left="-720" w:right="-720"/>
      <w:jc w:val="center"/>
    </w:pPr>
    <w:rPr>
      <w:rFonts w:eastAsia="Times New Roman"/>
      <w:kern w:val="16"/>
      <w:sz w:val="4"/>
      <w:szCs w:val="6"/>
    </w:rPr>
  </w:style>
  <w:style w:type="paragraph" w:customStyle="1" w:styleId="Step11">
    <w:name w:val="Step 1: 1"/>
    <w:basedOn w:val="Step0Abold"/>
    <w:uiPriority w:val="1"/>
    <w:qFormat/>
    <w:rsid w:val="00B50F7F"/>
    <w:pPr>
      <w:numPr>
        <w:ilvl w:val="2"/>
      </w:numPr>
      <w:tabs>
        <w:tab w:val="left" w:pos="92"/>
      </w:tabs>
    </w:pPr>
    <w:rPr>
      <w:snapToGrid w:val="0"/>
      <w:w w:val="0"/>
    </w:rPr>
  </w:style>
  <w:style w:type="paragraph" w:customStyle="1" w:styleId="Step31">
    <w:name w:val="Step 3: 1)"/>
    <w:basedOn w:val="Step2A"/>
    <w:uiPriority w:val="3"/>
    <w:qFormat/>
    <w:rsid w:val="00CB5421"/>
    <w:pPr>
      <w:numPr>
        <w:ilvl w:val="4"/>
      </w:numPr>
    </w:pPr>
  </w:style>
  <w:style w:type="paragraph" w:customStyle="1" w:styleId="Step2A">
    <w:name w:val="Step 2: A"/>
    <w:basedOn w:val="Step11"/>
    <w:uiPriority w:val="2"/>
    <w:qFormat/>
    <w:rsid w:val="00CB5421"/>
    <w:pPr>
      <w:numPr>
        <w:ilvl w:val="3"/>
      </w:numPr>
    </w:pPr>
  </w:style>
  <w:style w:type="paragraph" w:customStyle="1" w:styleId="Step4a">
    <w:name w:val="Step 4: a"/>
    <w:basedOn w:val="Step31"/>
    <w:uiPriority w:val="4"/>
    <w:qFormat/>
    <w:rsid w:val="00CB5421"/>
    <w:pPr>
      <w:numPr>
        <w:ilvl w:val="5"/>
      </w:numPr>
    </w:pPr>
  </w:style>
  <w:style w:type="numbering" w:customStyle="1" w:styleId="StepStyles">
    <w:name w:val="StepStyles"/>
    <w:rsid w:val="00295F27"/>
    <w:pPr>
      <w:numPr>
        <w:numId w:val="22"/>
      </w:numPr>
    </w:pPr>
  </w:style>
  <w:style w:type="paragraph" w:styleId="Revision">
    <w:name w:val="Revision"/>
    <w:hidden/>
    <w:uiPriority w:val="99"/>
    <w:semiHidden/>
    <w:rsid w:val="00D94C70"/>
    <w:rPr>
      <w:rFonts w:eastAsia="Times New Roman"/>
      <w:kern w:val="16"/>
    </w:rPr>
  </w:style>
  <w:style w:type="paragraph" w:styleId="DocumentMap">
    <w:name w:val="Document Map"/>
    <w:basedOn w:val="Normal"/>
    <w:link w:val="DocumentMapChar"/>
    <w:uiPriority w:val="99"/>
    <w:semiHidden/>
    <w:unhideWhenUsed/>
    <w:locked/>
    <w:rsid w:val="008B54C1"/>
    <w:rPr>
      <w:rFonts w:ascii="Tahoma" w:hAnsi="Tahoma" w:cs="Tahoma"/>
      <w:sz w:val="16"/>
      <w:szCs w:val="16"/>
    </w:rPr>
  </w:style>
  <w:style w:type="character" w:customStyle="1" w:styleId="DocumentMapChar">
    <w:name w:val="Document Map Char"/>
    <w:basedOn w:val="DefaultParagraphFont"/>
    <w:link w:val="DocumentMap"/>
    <w:uiPriority w:val="99"/>
    <w:semiHidden/>
    <w:rsid w:val="008B54C1"/>
    <w:rPr>
      <w:rFonts w:ascii="Tahoma" w:hAnsi="Tahoma" w:cs="Tahoma"/>
      <w:sz w:val="16"/>
      <w:szCs w:val="16"/>
    </w:rPr>
  </w:style>
  <w:style w:type="paragraph" w:customStyle="1" w:styleId="TableHeading">
    <w:name w:val="Table Heading"/>
    <w:next w:val="TableText"/>
    <w:uiPriority w:val="6"/>
    <w:qFormat/>
    <w:rsid w:val="008B54C1"/>
    <w:pPr>
      <w:keepNext/>
      <w:keepLines/>
      <w:jc w:val="center"/>
    </w:pPr>
    <w:rPr>
      <w:rFonts w:eastAsia="Times New Roman"/>
      <w:b/>
      <w:kern w:val="16"/>
      <w:szCs w:val="18"/>
    </w:rPr>
  </w:style>
  <w:style w:type="paragraph" w:customStyle="1" w:styleId="TableHeadingGreen">
    <w:name w:val="Table Heading Green"/>
    <w:uiPriority w:val="7"/>
    <w:rsid w:val="00E07FE8"/>
    <w:pPr>
      <w:spacing w:before="20" w:after="20"/>
      <w:jc w:val="center"/>
    </w:pPr>
    <w:rPr>
      <w:rFonts w:cs="Arial"/>
      <w:b/>
      <w:color w:val="018374"/>
      <w:spacing w:val="5"/>
      <w:kern w:val="28"/>
    </w:rPr>
  </w:style>
  <w:style w:type="paragraph" w:customStyle="1" w:styleId="TableTextCenter">
    <w:name w:val="Table Text Center"/>
    <w:basedOn w:val="TableText"/>
    <w:link w:val="TableTextCenterChar"/>
    <w:qFormat/>
    <w:rsid w:val="008B54C1"/>
    <w:pPr>
      <w:jc w:val="center"/>
    </w:pPr>
    <w:rPr>
      <w:color w:val="000000"/>
    </w:rPr>
  </w:style>
  <w:style w:type="character" w:customStyle="1" w:styleId="TableTextCenterChar">
    <w:name w:val="Table Text Center Char"/>
    <w:basedOn w:val="DefaultParagraphFont"/>
    <w:link w:val="TableTextCenter"/>
    <w:rsid w:val="008B54C1"/>
    <w:rPr>
      <w:rFonts w:ascii="GE Inspira Sans" w:hAnsi="GE Inspira Sans"/>
      <w:color w:val="000000"/>
      <w:kern w:val="16"/>
      <w:szCs w:val="24"/>
    </w:rPr>
  </w:style>
  <w:style w:type="paragraph" w:customStyle="1" w:styleId="Header3">
    <w:name w:val="Header 3"/>
    <w:uiPriority w:val="99"/>
    <w:rsid w:val="00A1607D"/>
    <w:pPr>
      <w:ind w:right="2160"/>
    </w:pPr>
    <w:rPr>
      <w:rFonts w:ascii="Poppins SemiBold" w:eastAsia="Times New Roman" w:hAnsi="Poppins SemiBold" w:cs="Arial"/>
      <w:b/>
      <w:noProof/>
      <w:szCs w:val="16"/>
    </w:rPr>
  </w:style>
  <w:style w:type="numbering" w:customStyle="1" w:styleId="TableStepStyles">
    <w:name w:val="TableStepStyles"/>
    <w:basedOn w:val="NoList"/>
    <w:uiPriority w:val="99"/>
    <w:rsid w:val="001A063C"/>
    <w:pPr>
      <w:numPr>
        <w:numId w:val="26"/>
      </w:numPr>
    </w:pPr>
  </w:style>
  <w:style w:type="paragraph" w:styleId="Title">
    <w:name w:val="Title"/>
    <w:next w:val="BodyText"/>
    <w:link w:val="TitleChar"/>
    <w:uiPriority w:val="8"/>
    <w:qFormat/>
    <w:rsid w:val="00542041"/>
    <w:pPr>
      <w:spacing w:before="360" w:after="240"/>
      <w:contextualSpacing/>
    </w:pPr>
    <w:rPr>
      <w:rFonts w:ascii="Poppins SemiBold" w:hAnsi="Poppins SemiBold"/>
      <w:color w:val="05322B"/>
      <w:spacing w:val="5"/>
      <w:kern w:val="28"/>
      <w:sz w:val="36"/>
      <w:szCs w:val="40"/>
    </w:rPr>
  </w:style>
  <w:style w:type="character" w:customStyle="1" w:styleId="TitleChar">
    <w:name w:val="Title Char"/>
    <w:basedOn w:val="DefaultParagraphFont"/>
    <w:link w:val="Title"/>
    <w:uiPriority w:val="8"/>
    <w:rsid w:val="00542041"/>
    <w:rPr>
      <w:rFonts w:ascii="Poppins SemiBold" w:hAnsi="Poppins SemiBold"/>
      <w:color w:val="05322B"/>
      <w:spacing w:val="5"/>
      <w:kern w:val="28"/>
      <w:sz w:val="36"/>
      <w:szCs w:val="40"/>
    </w:rPr>
  </w:style>
  <w:style w:type="paragraph" w:customStyle="1" w:styleId="SubtitleGreen">
    <w:name w:val="Subtitle Green"/>
    <w:uiPriority w:val="2"/>
    <w:rsid w:val="00E07FE8"/>
    <w:pPr>
      <w:spacing w:before="240" w:after="360"/>
    </w:pPr>
    <w:rPr>
      <w:b/>
      <w:color w:val="018374"/>
      <w:spacing w:val="5"/>
      <w:kern w:val="28"/>
      <w:sz w:val="28"/>
      <w:szCs w:val="52"/>
    </w:rPr>
  </w:style>
  <w:style w:type="paragraph" w:styleId="TOC1">
    <w:name w:val="toc 1"/>
    <w:next w:val="BodyText"/>
    <w:autoRedefine/>
    <w:uiPriority w:val="39"/>
    <w:unhideWhenUsed/>
    <w:rsid w:val="008B54C1"/>
    <w:pPr>
      <w:tabs>
        <w:tab w:val="right" w:leader="dot" w:pos="10080"/>
      </w:tabs>
      <w:ind w:left="360" w:hanging="360"/>
    </w:pPr>
    <w:rPr>
      <w:rFonts w:eastAsia="Times New Roman"/>
      <w:b/>
      <w:noProof/>
    </w:rPr>
  </w:style>
  <w:style w:type="character" w:customStyle="1" w:styleId="NumberedHeading1Char">
    <w:name w:val="Numbered Heading 1 Char"/>
    <w:basedOn w:val="Heading1Char"/>
    <w:link w:val="NumberedHeading1"/>
    <w:rsid w:val="00F8536F"/>
    <w:rPr>
      <w:rFonts w:ascii="Poppins SemiBold" w:eastAsia="Times New Roman" w:hAnsi="Poppins SemiBold"/>
      <w:bCs/>
      <w:color w:val="018374"/>
      <w:sz w:val="24"/>
      <w:szCs w:val="28"/>
    </w:rPr>
  </w:style>
  <w:style w:type="paragraph" w:customStyle="1" w:styleId="HazardText1">
    <w:name w:val="Hazard Text 1"/>
    <w:uiPriority w:val="10"/>
    <w:qFormat/>
    <w:rsid w:val="00F44ED3"/>
    <w:pPr>
      <w:spacing w:before="60" w:after="60"/>
    </w:pPr>
    <w:rPr>
      <w:rFonts w:eastAsia="Times New Roman"/>
      <w:szCs w:val="24"/>
    </w:rPr>
  </w:style>
  <w:style w:type="paragraph" w:customStyle="1" w:styleId="HazardText2">
    <w:name w:val="Hazard Text 2"/>
    <w:next w:val="Normal"/>
    <w:uiPriority w:val="10"/>
    <w:qFormat/>
    <w:rsid w:val="008B54C1"/>
    <w:pPr>
      <w:spacing w:before="60" w:after="60"/>
    </w:pPr>
    <w:rPr>
      <w:rFonts w:eastAsia="Times New Roman"/>
      <w:b/>
      <w:bCs/>
      <w:szCs w:val="24"/>
    </w:rPr>
  </w:style>
  <w:style w:type="paragraph" w:customStyle="1" w:styleId="HazardText3">
    <w:name w:val="Hazard Text 3"/>
    <w:uiPriority w:val="10"/>
    <w:qFormat/>
    <w:rsid w:val="000F01AA"/>
    <w:pPr>
      <w:numPr>
        <w:numId w:val="8"/>
      </w:numPr>
      <w:spacing w:before="40" w:after="40" w:line="192" w:lineRule="auto"/>
    </w:pPr>
    <w:rPr>
      <w:szCs w:val="24"/>
    </w:rPr>
  </w:style>
  <w:style w:type="character" w:customStyle="1" w:styleId="X-ref">
    <w:name w:val="X-ref"/>
    <w:qFormat/>
    <w:rsid w:val="00645827"/>
    <w:rPr>
      <w:color w:val="02BC94"/>
      <w:u w:val="single"/>
    </w:rPr>
  </w:style>
  <w:style w:type="paragraph" w:customStyle="1" w:styleId="NumberedHeading2">
    <w:name w:val="Numbered Heading 2"/>
    <w:basedOn w:val="Heading2"/>
    <w:next w:val="BodyText"/>
    <w:link w:val="NumberedHeading2Char"/>
    <w:qFormat/>
    <w:rsid w:val="003F08A1"/>
    <w:pPr>
      <w:keepLines/>
      <w:numPr>
        <w:ilvl w:val="1"/>
        <w:numId w:val="20"/>
      </w:numPr>
      <w:spacing w:before="210"/>
    </w:pPr>
    <w:rPr>
      <w:rFonts w:eastAsia="Times New Roman"/>
    </w:rPr>
  </w:style>
  <w:style w:type="character" w:customStyle="1" w:styleId="NumberedHeading2Char">
    <w:name w:val="Numbered Heading 2 Char"/>
    <w:basedOn w:val="Heading2Char"/>
    <w:link w:val="NumberedHeading2"/>
    <w:rsid w:val="00F8536F"/>
    <w:rPr>
      <w:rFonts w:ascii="Poppins SemiBold" w:eastAsia="Times New Roman" w:hAnsi="Poppins SemiBold"/>
      <w:b w:val="0"/>
      <w:color w:val="018374"/>
      <w:sz w:val="24"/>
      <w:szCs w:val="24"/>
    </w:rPr>
  </w:style>
  <w:style w:type="paragraph" w:customStyle="1" w:styleId="NumberedHeading3">
    <w:name w:val="Numbered Heading 3"/>
    <w:basedOn w:val="Heading3"/>
    <w:next w:val="BodyText"/>
    <w:link w:val="NumberedHeading3Char"/>
    <w:qFormat/>
    <w:rsid w:val="003F08A1"/>
    <w:pPr>
      <w:keepLines/>
      <w:numPr>
        <w:ilvl w:val="2"/>
        <w:numId w:val="20"/>
      </w:numPr>
      <w:spacing w:before="210"/>
    </w:pPr>
    <w:rPr>
      <w:rFonts w:eastAsia="Times New Roman"/>
    </w:rPr>
  </w:style>
  <w:style w:type="character" w:customStyle="1" w:styleId="NumberedHeading3Char">
    <w:name w:val="Numbered Heading 3 Char"/>
    <w:basedOn w:val="BodyTextChar"/>
    <w:link w:val="NumberedHeading3"/>
    <w:rsid w:val="00F8536F"/>
    <w:rPr>
      <w:rFonts w:ascii="Poppins SemiBold" w:eastAsia="Times New Roman" w:hAnsi="Poppins SemiBold"/>
      <w:bCs/>
      <w:color w:val="018374"/>
      <w:sz w:val="22"/>
      <w:szCs w:val="22"/>
    </w:rPr>
  </w:style>
  <w:style w:type="paragraph" w:customStyle="1" w:styleId="NumberedHeading4">
    <w:name w:val="Numbered Heading 4"/>
    <w:basedOn w:val="Heading4"/>
    <w:next w:val="BodyText"/>
    <w:link w:val="NumberedHeading4Char"/>
    <w:qFormat/>
    <w:rsid w:val="003F08A1"/>
    <w:pPr>
      <w:keepLines/>
      <w:numPr>
        <w:ilvl w:val="3"/>
        <w:numId w:val="20"/>
      </w:numPr>
      <w:spacing w:before="210"/>
    </w:pPr>
    <w:rPr>
      <w:rFonts w:eastAsia="Times New Roman"/>
    </w:rPr>
  </w:style>
  <w:style w:type="character" w:customStyle="1" w:styleId="NumberedHeading4Char">
    <w:name w:val="Numbered Heading 4 Char"/>
    <w:basedOn w:val="Heading4Char"/>
    <w:link w:val="NumberedHeading4"/>
    <w:rsid w:val="00E07FE8"/>
    <w:rPr>
      <w:rFonts w:ascii="Poppins SemiBold" w:eastAsia="Times New Roman" w:hAnsi="Poppins SemiBold"/>
      <w:bCs/>
      <w:color w:val="05322B"/>
      <w:sz w:val="22"/>
      <w:szCs w:val="22"/>
    </w:rPr>
  </w:style>
  <w:style w:type="paragraph" w:customStyle="1" w:styleId="NumberedHeading5">
    <w:name w:val="Numbered Heading 5"/>
    <w:basedOn w:val="Heading5"/>
    <w:link w:val="NumberedHeading5Char"/>
    <w:qFormat/>
    <w:rsid w:val="003F08A1"/>
    <w:pPr>
      <w:keepLines/>
      <w:numPr>
        <w:ilvl w:val="4"/>
        <w:numId w:val="20"/>
      </w:numPr>
      <w:spacing w:before="210"/>
    </w:pPr>
    <w:rPr>
      <w:rFonts w:eastAsia="Times New Roman"/>
    </w:rPr>
  </w:style>
  <w:style w:type="character" w:customStyle="1" w:styleId="NumberedHeading5Char">
    <w:name w:val="Numbered Heading 5 Char"/>
    <w:basedOn w:val="BodyTextChar"/>
    <w:link w:val="NumberedHeading5"/>
    <w:rsid w:val="00983E28"/>
    <w:rPr>
      <w:rFonts w:ascii="Poppins SemiBold" w:eastAsia="Times New Roman" w:hAnsi="Poppins SemiBold"/>
      <w:bCs/>
      <w:i/>
      <w:color w:val="05322B"/>
      <w:sz w:val="22"/>
      <w:szCs w:val="22"/>
    </w:rPr>
  </w:style>
  <w:style w:type="numbering" w:customStyle="1" w:styleId="NumbHead">
    <w:name w:val="NumbHead"/>
    <w:uiPriority w:val="99"/>
    <w:rsid w:val="003F08A1"/>
    <w:pPr>
      <w:numPr>
        <w:numId w:val="20"/>
      </w:numPr>
    </w:pPr>
  </w:style>
  <w:style w:type="character" w:styleId="FootnoteReference">
    <w:name w:val="footnote reference"/>
    <w:uiPriority w:val="99"/>
    <w:rsid w:val="00E07FE8"/>
    <w:rPr>
      <w:rFonts w:ascii="Poppins" w:hAnsi="Poppins"/>
      <w:vertAlign w:val="superscript"/>
    </w:rPr>
  </w:style>
  <w:style w:type="paragraph" w:customStyle="1" w:styleId="Outline4">
    <w:name w:val="Outline 4"/>
    <w:uiPriority w:val="99"/>
    <w:qFormat/>
    <w:rsid w:val="00723183"/>
    <w:pPr>
      <w:numPr>
        <w:ilvl w:val="4"/>
        <w:numId w:val="38"/>
      </w:numPr>
      <w:spacing w:before="140"/>
    </w:pPr>
    <w:rPr>
      <w:rFonts w:eastAsia="Times New Roman"/>
    </w:rPr>
  </w:style>
  <w:style w:type="character" w:customStyle="1" w:styleId="BoldEmphasis">
    <w:name w:val="Bold Emphasis"/>
    <w:qFormat/>
    <w:rsid w:val="00645827"/>
    <w:rPr>
      <w:rFonts w:ascii="Poppins" w:hAnsi="Poppins"/>
      <w:b/>
      <w:kern w:val="0"/>
      <w:szCs w:val="2"/>
    </w:rPr>
  </w:style>
  <w:style w:type="character" w:styleId="PlaceholderText">
    <w:name w:val="Placeholder Text"/>
    <w:basedOn w:val="DefaultParagraphFont"/>
    <w:uiPriority w:val="99"/>
    <w:semiHidden/>
    <w:locked/>
    <w:rsid w:val="008B54C1"/>
    <w:rPr>
      <w:color w:val="808080"/>
    </w:rPr>
  </w:style>
  <w:style w:type="paragraph" w:customStyle="1" w:styleId="Footer1">
    <w:name w:val="Footer 1"/>
    <w:basedOn w:val="Normal"/>
    <w:uiPriority w:val="99"/>
    <w:semiHidden/>
    <w:qFormat/>
    <w:rsid w:val="00C75BEB"/>
    <w:pPr>
      <w:pBdr>
        <w:bottom w:val="single" w:sz="4" w:space="3" w:color="auto"/>
      </w:pBdr>
      <w:spacing w:before="0"/>
      <w:ind w:left="1080"/>
      <w:jc w:val="right"/>
    </w:pPr>
    <w:rPr>
      <w:color w:val="000000"/>
      <w:sz w:val="6"/>
      <w:szCs w:val="18"/>
    </w:rPr>
  </w:style>
  <w:style w:type="character" w:styleId="FollowedHyperlink">
    <w:name w:val="FollowedHyperlink"/>
    <w:basedOn w:val="DefaultParagraphFont"/>
    <w:uiPriority w:val="99"/>
    <w:semiHidden/>
    <w:unhideWhenUsed/>
    <w:locked/>
    <w:rsid w:val="008B54C1"/>
    <w:rPr>
      <w:color w:val="800080" w:themeColor="followedHyperlink"/>
      <w:u w:val="single"/>
    </w:rPr>
  </w:style>
  <w:style w:type="paragraph" w:customStyle="1" w:styleId="TitleRed">
    <w:name w:val="Title Red"/>
    <w:qFormat/>
    <w:rsid w:val="008B54C1"/>
    <w:pPr>
      <w:spacing w:before="60" w:after="240"/>
    </w:pPr>
    <w:rPr>
      <w:b/>
      <w:i/>
      <w:color w:val="FF0000"/>
      <w:spacing w:val="5"/>
      <w:kern w:val="28"/>
      <w:sz w:val="24"/>
      <w:szCs w:val="40"/>
    </w:rPr>
  </w:style>
  <w:style w:type="paragraph" w:customStyle="1" w:styleId="HeaderPg1A4">
    <w:name w:val="HeaderPg1_A4"/>
    <w:unhideWhenUsed/>
    <w:qFormat/>
    <w:rsid w:val="004529C3"/>
    <w:pPr>
      <w:spacing w:before="10"/>
      <w:ind w:left="5616"/>
    </w:pPr>
    <w:rPr>
      <w:rFonts w:eastAsia="Times New Roman" w:cs="Arial"/>
      <w:noProof/>
      <w:color w:val="018374"/>
      <w:szCs w:val="16"/>
    </w:rPr>
  </w:style>
  <w:style w:type="paragraph" w:customStyle="1" w:styleId="HeaderPg1Landscape">
    <w:name w:val="HeaderPg1_Landscape"/>
    <w:basedOn w:val="HeaderPg1"/>
    <w:uiPriority w:val="99"/>
    <w:qFormat/>
    <w:rsid w:val="00B50F7F"/>
    <w:pPr>
      <w:framePr w:wrap="notBeside" w:hAnchor="text"/>
      <w:ind w:left="9936"/>
    </w:pPr>
  </w:style>
  <w:style w:type="paragraph" w:customStyle="1" w:styleId="HeaderPg1A4Landscape">
    <w:name w:val="HeaderPg1_A4_Landscape"/>
    <w:basedOn w:val="HeaderPg1Landscape"/>
    <w:uiPriority w:val="99"/>
    <w:qFormat/>
    <w:rsid w:val="00B50F7F"/>
    <w:pPr>
      <w:framePr w:wrap="notBeside"/>
      <w:ind w:left="10944"/>
    </w:pPr>
  </w:style>
  <w:style w:type="paragraph" w:customStyle="1" w:styleId="HeaderCover">
    <w:name w:val="HeaderCover"/>
    <w:basedOn w:val="HeaderPg1"/>
    <w:unhideWhenUsed/>
    <w:rsid w:val="00E07FE8"/>
    <w:pPr>
      <w:numPr>
        <w:numId w:val="0"/>
      </w:numPr>
      <w:spacing w:before="60"/>
      <w:ind w:right="360"/>
      <w:textboxTightWrap w:val="allLines"/>
    </w:pPr>
    <w:rPr>
      <w:w w:val="90"/>
      <w:kern w:val="18"/>
      <w:sz w:val="20"/>
    </w:rPr>
  </w:style>
  <w:style w:type="paragraph" w:customStyle="1" w:styleId="Step5i">
    <w:name w:val="Step 5: i"/>
    <w:basedOn w:val="Step4a"/>
    <w:uiPriority w:val="99"/>
    <w:qFormat/>
    <w:rsid w:val="00CB5421"/>
    <w:pPr>
      <w:numPr>
        <w:ilvl w:val="6"/>
      </w:numPr>
    </w:pPr>
  </w:style>
  <w:style w:type="paragraph" w:customStyle="1" w:styleId="TableNumber">
    <w:name w:val="Table Number"/>
    <w:qFormat/>
    <w:rsid w:val="00895B65"/>
    <w:pPr>
      <w:numPr>
        <w:ilvl w:val="6"/>
        <w:numId w:val="26"/>
      </w:numPr>
      <w:spacing w:before="60"/>
      <w:ind w:left="317"/>
    </w:pPr>
    <w:rPr>
      <w:rFonts w:eastAsia="Times New Roman"/>
      <w:snapToGrid w:val="0"/>
      <w:w w:val="0"/>
    </w:rPr>
  </w:style>
  <w:style w:type="paragraph" w:customStyle="1" w:styleId="SpaceLine">
    <w:name w:val="Space Line"/>
    <w:basedOn w:val="Space"/>
    <w:uiPriority w:val="99"/>
    <w:qFormat/>
    <w:rsid w:val="008B54C1"/>
    <w:pPr>
      <w:pBdr>
        <w:bottom w:val="single" w:sz="4" w:space="1" w:color="auto"/>
      </w:pBdr>
      <w:ind w:left="0" w:right="0"/>
      <w:jc w:val="both"/>
    </w:pPr>
  </w:style>
  <w:style w:type="paragraph" w:customStyle="1" w:styleId="StepLine">
    <w:name w:val="Step Line"/>
    <w:basedOn w:val="Step11"/>
    <w:uiPriority w:val="99"/>
    <w:qFormat/>
    <w:rsid w:val="008B54C1"/>
    <w:pPr>
      <w:keepLines w:val="0"/>
      <w:numPr>
        <w:numId w:val="21"/>
      </w:numPr>
    </w:pPr>
  </w:style>
  <w:style w:type="table" w:customStyle="1" w:styleId="LegendTable">
    <w:name w:val="Legend Table"/>
    <w:basedOn w:val="TableAllPurpose"/>
    <w:uiPriority w:val="99"/>
    <w:rsid w:val="00E07FE8"/>
    <w:pPr>
      <w:spacing w:before="0"/>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HOSStandardTable">
    <w:name w:val="BHOS Standard Table"/>
    <w:basedOn w:val="MediumGrid11"/>
    <w:uiPriority w:val="99"/>
    <w:rsid w:val="00F23476"/>
    <w:pPr>
      <w:jc w:val="center"/>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tblStylePr w:type="firstRow">
      <w:pPr>
        <w:jc w:val="center"/>
      </w:pPr>
      <w:rPr>
        <w:rFonts w:ascii="Arial" w:hAnsi="Arial"/>
        <w:b/>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0D0D0"/>
      </w:tcPr>
    </w:tblStylePr>
  </w:style>
  <w:style w:type="numbering" w:customStyle="1" w:styleId="AppHead">
    <w:name w:val="AppHead"/>
    <w:uiPriority w:val="99"/>
    <w:rsid w:val="00A1607D"/>
    <w:pPr>
      <w:numPr>
        <w:numId w:val="28"/>
      </w:numPr>
    </w:pPr>
  </w:style>
  <w:style w:type="paragraph" w:customStyle="1" w:styleId="Step0Abold">
    <w:name w:val="Step 0: A (bold)"/>
    <w:uiPriority w:val="99"/>
    <w:qFormat/>
    <w:rsid w:val="00295F27"/>
    <w:pPr>
      <w:keepLines/>
      <w:numPr>
        <w:ilvl w:val="1"/>
        <w:numId w:val="22"/>
      </w:numPr>
    </w:pPr>
    <w:rPr>
      <w:rFonts w:eastAsia="Times New Roman"/>
    </w:rPr>
  </w:style>
  <w:style w:type="paragraph" w:customStyle="1" w:styleId="FooterPg1">
    <w:name w:val="FooterPg1"/>
    <w:basedOn w:val="Header"/>
    <w:uiPriority w:val="99"/>
    <w:qFormat/>
    <w:rsid w:val="00E76C56"/>
    <w:pPr>
      <w:ind w:left="-720" w:right="-720"/>
      <w:jc w:val="center"/>
    </w:pPr>
    <w:rPr>
      <w:rFonts w:ascii="Poppins" w:hAnsi="Poppins"/>
      <w:sz w:val="16"/>
    </w:rPr>
  </w:style>
  <w:style w:type="character" w:styleId="Emphasis">
    <w:name w:val="Emphasis"/>
    <w:qFormat/>
    <w:locked/>
    <w:rsid w:val="00FF31B9"/>
    <w:rPr>
      <w:i/>
      <w:iCs/>
    </w:rPr>
  </w:style>
  <w:style w:type="paragraph" w:customStyle="1" w:styleId="TitleCover">
    <w:name w:val="TitleCover"/>
    <w:basedOn w:val="Normal"/>
    <w:uiPriority w:val="99"/>
    <w:qFormat/>
    <w:rsid w:val="00C278F3"/>
    <w:rPr>
      <w:b/>
      <w:color w:val="B1B3B3"/>
      <w:sz w:val="96"/>
    </w:rPr>
  </w:style>
  <w:style w:type="character" w:customStyle="1" w:styleId="SpaceChar">
    <w:name w:val="Space Char"/>
    <w:basedOn w:val="DefaultParagraphFont"/>
    <w:link w:val="Space"/>
    <w:rsid w:val="00B50F7F"/>
    <w:rPr>
      <w:rFonts w:eastAsia="Times New Roman"/>
      <w:kern w:val="16"/>
      <w:sz w:val="4"/>
      <w:szCs w:val="6"/>
    </w:rPr>
  </w:style>
  <w:style w:type="paragraph" w:customStyle="1" w:styleId="TableLegend">
    <w:name w:val="Table Legend"/>
    <w:link w:val="TableLegendChar"/>
    <w:uiPriority w:val="99"/>
    <w:qFormat/>
    <w:rsid w:val="00370236"/>
    <w:pPr>
      <w:keepNext/>
      <w:spacing w:before="60"/>
    </w:pPr>
    <w:rPr>
      <w:rFonts w:eastAsia="Times New Roman"/>
      <w:kern w:val="16"/>
      <w:sz w:val="18"/>
      <w:szCs w:val="24"/>
    </w:rPr>
  </w:style>
  <w:style w:type="character" w:customStyle="1" w:styleId="TableLegendChar">
    <w:name w:val="Table Legend Char"/>
    <w:basedOn w:val="DefaultParagraphFont"/>
    <w:link w:val="TableLegend"/>
    <w:uiPriority w:val="99"/>
    <w:rsid w:val="00370236"/>
    <w:rPr>
      <w:rFonts w:eastAsia="Times New Roman"/>
      <w:kern w:val="16"/>
      <w:sz w:val="18"/>
      <w:szCs w:val="24"/>
    </w:rPr>
  </w:style>
  <w:style w:type="paragraph" w:customStyle="1" w:styleId="TableStep1stText">
    <w:name w:val="Table Step 1st Text"/>
    <w:link w:val="TableStep1stTextChar"/>
    <w:autoRedefine/>
    <w:qFormat/>
    <w:rsid w:val="00867EC2"/>
    <w:pPr>
      <w:keepNext/>
      <w:keepLines/>
      <w:spacing w:before="60" w:after="60"/>
      <w:jc w:val="right"/>
    </w:pPr>
    <w:rPr>
      <w:rFonts w:eastAsia="Times New Roman"/>
      <w:snapToGrid w:val="0"/>
      <w:w w:val="0"/>
    </w:rPr>
  </w:style>
  <w:style w:type="character" w:customStyle="1" w:styleId="TableStep1stTextChar">
    <w:name w:val="Table Step 1st Text Char"/>
    <w:basedOn w:val="DefaultParagraphFont"/>
    <w:link w:val="TableStep1stText"/>
    <w:rsid w:val="00867EC2"/>
    <w:rPr>
      <w:rFonts w:eastAsia="Times New Roman"/>
      <w:snapToGrid w:val="0"/>
      <w:w w:val="0"/>
      <w:szCs w:val="20"/>
    </w:rPr>
  </w:style>
  <w:style w:type="paragraph" w:customStyle="1" w:styleId="TableText9pt">
    <w:name w:val="Table Text 9pt."/>
    <w:basedOn w:val="TableText"/>
    <w:link w:val="TableText9ptChar"/>
    <w:autoRedefine/>
    <w:qFormat/>
    <w:rsid w:val="00DC429E"/>
    <w:rPr>
      <w:sz w:val="18"/>
    </w:rPr>
  </w:style>
  <w:style w:type="character" w:customStyle="1" w:styleId="TableText9ptChar">
    <w:name w:val="Table Text 9pt. Char"/>
    <w:basedOn w:val="TableTextChar"/>
    <w:link w:val="TableText9pt"/>
    <w:rsid w:val="00DC429E"/>
    <w:rPr>
      <w:kern w:val="16"/>
      <w:sz w:val="18"/>
      <w:szCs w:val="24"/>
    </w:rPr>
  </w:style>
  <w:style w:type="character" w:styleId="IntenseReference">
    <w:name w:val="Intense Reference"/>
    <w:basedOn w:val="DefaultParagraphFont"/>
    <w:uiPriority w:val="32"/>
    <w:semiHidden/>
    <w:locked/>
    <w:rsid w:val="00E07FE8"/>
    <w:rPr>
      <w:b/>
      <w:bCs/>
      <w:smallCaps/>
      <w:color w:val="018374"/>
      <w:spacing w:val="5"/>
    </w:rPr>
  </w:style>
  <w:style w:type="paragraph" w:customStyle="1" w:styleId="SpaceLine0">
    <w:name w:val="Space_Line"/>
    <w:uiPriority w:val="99"/>
    <w:semiHidden/>
    <w:qFormat/>
    <w:rsid w:val="00FC01FD"/>
    <w:pPr>
      <w:pBdr>
        <w:bottom w:val="single" w:sz="4" w:space="1" w:color="auto"/>
      </w:pBdr>
      <w:spacing w:before="0" w:line="240" w:lineRule="auto"/>
    </w:pPr>
    <w:rPr>
      <w:rFonts w:ascii="Arial" w:hAnsi="Arial"/>
      <w:color w:val="000000"/>
      <w:sz w:val="4"/>
      <w:szCs w:val="18"/>
    </w:rPr>
  </w:style>
  <w:style w:type="table" w:styleId="GridTable1Light">
    <w:name w:val="Grid Table 1 Light"/>
    <w:basedOn w:val="TableNormal"/>
    <w:uiPriority w:val="46"/>
    <w:locked/>
    <w:rsid w:val="00F2347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qFormat/>
    <w:locked/>
    <w:rsid w:val="00971C96"/>
    <w:pPr>
      <w:ind w:left="720"/>
      <w:contextualSpacing/>
    </w:pPr>
  </w:style>
  <w:style w:type="character" w:styleId="UnresolvedMention">
    <w:name w:val="Unresolved Mention"/>
    <w:basedOn w:val="DefaultParagraphFont"/>
    <w:uiPriority w:val="99"/>
    <w:semiHidden/>
    <w:unhideWhenUsed/>
    <w:rsid w:val="00151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5">
          <w:marLeft w:val="225"/>
          <w:marRight w:val="225"/>
          <w:marTop w:val="225"/>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
      <w:marLeft w:val="0"/>
      <w:marRight w:val="0"/>
      <w:marTop w:val="0"/>
      <w:marBottom w:val="0"/>
      <w:divBdr>
        <w:top w:val="none" w:sz="0" w:space="0" w:color="auto"/>
        <w:left w:val="none" w:sz="0" w:space="0" w:color="auto"/>
        <w:bottom w:val="none" w:sz="0" w:space="0" w:color="auto"/>
        <w:right w:val="none" w:sz="0" w:space="0" w:color="auto"/>
      </w:divBdr>
      <w:divsChild>
        <w:div w:id="7">
          <w:marLeft w:val="225"/>
          <w:marRight w:val="225"/>
          <w:marTop w:val="225"/>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9">
          <w:marLeft w:val="225"/>
          <w:marRight w:val="225"/>
          <w:marTop w:val="225"/>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12">
          <w:marLeft w:val="225"/>
          <w:marRight w:val="225"/>
          <w:marTop w:val="225"/>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259408831">
      <w:bodyDiv w:val="1"/>
      <w:marLeft w:val="0"/>
      <w:marRight w:val="0"/>
      <w:marTop w:val="0"/>
      <w:marBottom w:val="0"/>
      <w:divBdr>
        <w:top w:val="none" w:sz="0" w:space="0" w:color="auto"/>
        <w:left w:val="none" w:sz="0" w:space="0" w:color="auto"/>
        <w:bottom w:val="none" w:sz="0" w:space="0" w:color="auto"/>
        <w:right w:val="none" w:sz="0" w:space="0" w:color="auto"/>
      </w:divBdr>
      <w:divsChild>
        <w:div w:id="1329869741">
          <w:marLeft w:val="0"/>
          <w:marRight w:val="0"/>
          <w:marTop w:val="0"/>
          <w:marBottom w:val="0"/>
          <w:divBdr>
            <w:top w:val="none" w:sz="0" w:space="0" w:color="auto"/>
            <w:left w:val="none" w:sz="0" w:space="0" w:color="auto"/>
            <w:bottom w:val="none" w:sz="0" w:space="0" w:color="auto"/>
            <w:right w:val="none" w:sz="0" w:space="0" w:color="auto"/>
          </w:divBdr>
        </w:div>
      </w:divsChild>
    </w:div>
    <w:div w:id="420492732">
      <w:bodyDiv w:val="1"/>
      <w:marLeft w:val="0"/>
      <w:marRight w:val="0"/>
      <w:marTop w:val="0"/>
      <w:marBottom w:val="0"/>
      <w:divBdr>
        <w:top w:val="none" w:sz="0" w:space="0" w:color="auto"/>
        <w:left w:val="none" w:sz="0" w:space="0" w:color="auto"/>
        <w:bottom w:val="none" w:sz="0" w:space="0" w:color="auto"/>
        <w:right w:val="none" w:sz="0" w:space="0" w:color="auto"/>
      </w:divBdr>
    </w:div>
    <w:div w:id="526329463">
      <w:bodyDiv w:val="1"/>
      <w:marLeft w:val="0"/>
      <w:marRight w:val="0"/>
      <w:marTop w:val="0"/>
      <w:marBottom w:val="0"/>
      <w:divBdr>
        <w:top w:val="none" w:sz="0" w:space="0" w:color="auto"/>
        <w:left w:val="none" w:sz="0" w:space="0" w:color="auto"/>
        <w:bottom w:val="none" w:sz="0" w:space="0" w:color="auto"/>
        <w:right w:val="none" w:sz="0" w:space="0" w:color="auto"/>
      </w:divBdr>
    </w:div>
    <w:div w:id="545873070">
      <w:bodyDiv w:val="1"/>
      <w:marLeft w:val="0"/>
      <w:marRight w:val="0"/>
      <w:marTop w:val="0"/>
      <w:marBottom w:val="0"/>
      <w:divBdr>
        <w:top w:val="none" w:sz="0" w:space="0" w:color="auto"/>
        <w:left w:val="none" w:sz="0" w:space="0" w:color="auto"/>
        <w:bottom w:val="none" w:sz="0" w:space="0" w:color="auto"/>
        <w:right w:val="none" w:sz="0" w:space="0" w:color="auto"/>
      </w:divBdr>
      <w:divsChild>
        <w:div w:id="2038846314">
          <w:marLeft w:val="0"/>
          <w:marRight w:val="0"/>
          <w:marTop w:val="0"/>
          <w:marBottom w:val="0"/>
          <w:divBdr>
            <w:top w:val="none" w:sz="0" w:space="0" w:color="auto"/>
            <w:left w:val="none" w:sz="0" w:space="0" w:color="auto"/>
            <w:bottom w:val="none" w:sz="0" w:space="0" w:color="auto"/>
            <w:right w:val="none" w:sz="0" w:space="0" w:color="auto"/>
          </w:divBdr>
        </w:div>
      </w:divsChild>
    </w:div>
    <w:div w:id="553086573">
      <w:bodyDiv w:val="1"/>
      <w:marLeft w:val="0"/>
      <w:marRight w:val="0"/>
      <w:marTop w:val="0"/>
      <w:marBottom w:val="0"/>
      <w:divBdr>
        <w:top w:val="none" w:sz="0" w:space="0" w:color="auto"/>
        <w:left w:val="none" w:sz="0" w:space="0" w:color="auto"/>
        <w:bottom w:val="none" w:sz="0" w:space="0" w:color="auto"/>
        <w:right w:val="none" w:sz="0" w:space="0" w:color="auto"/>
      </w:divBdr>
    </w:div>
    <w:div w:id="912659099">
      <w:bodyDiv w:val="1"/>
      <w:marLeft w:val="0"/>
      <w:marRight w:val="0"/>
      <w:marTop w:val="0"/>
      <w:marBottom w:val="0"/>
      <w:divBdr>
        <w:top w:val="none" w:sz="0" w:space="0" w:color="auto"/>
        <w:left w:val="none" w:sz="0" w:space="0" w:color="auto"/>
        <w:bottom w:val="none" w:sz="0" w:space="0" w:color="auto"/>
        <w:right w:val="none" w:sz="0" w:space="0" w:color="auto"/>
      </w:divBdr>
    </w:div>
    <w:div w:id="927926870">
      <w:bodyDiv w:val="1"/>
      <w:marLeft w:val="0"/>
      <w:marRight w:val="0"/>
      <w:marTop w:val="0"/>
      <w:marBottom w:val="0"/>
      <w:divBdr>
        <w:top w:val="none" w:sz="0" w:space="0" w:color="auto"/>
        <w:left w:val="none" w:sz="0" w:space="0" w:color="auto"/>
        <w:bottom w:val="none" w:sz="0" w:space="0" w:color="auto"/>
        <w:right w:val="none" w:sz="0" w:space="0" w:color="auto"/>
      </w:divBdr>
    </w:div>
    <w:div w:id="972518641">
      <w:bodyDiv w:val="1"/>
      <w:marLeft w:val="0"/>
      <w:marRight w:val="0"/>
      <w:marTop w:val="0"/>
      <w:marBottom w:val="0"/>
      <w:divBdr>
        <w:top w:val="none" w:sz="0" w:space="0" w:color="auto"/>
        <w:left w:val="none" w:sz="0" w:space="0" w:color="auto"/>
        <w:bottom w:val="none" w:sz="0" w:space="0" w:color="auto"/>
        <w:right w:val="none" w:sz="0" w:space="0" w:color="auto"/>
      </w:divBdr>
    </w:div>
    <w:div w:id="1042436131">
      <w:bodyDiv w:val="1"/>
      <w:marLeft w:val="0"/>
      <w:marRight w:val="0"/>
      <w:marTop w:val="0"/>
      <w:marBottom w:val="0"/>
      <w:divBdr>
        <w:top w:val="none" w:sz="0" w:space="0" w:color="auto"/>
        <w:left w:val="none" w:sz="0" w:space="0" w:color="auto"/>
        <w:bottom w:val="none" w:sz="0" w:space="0" w:color="auto"/>
        <w:right w:val="none" w:sz="0" w:space="0" w:color="auto"/>
      </w:divBdr>
      <w:divsChild>
        <w:div w:id="750274416">
          <w:marLeft w:val="0"/>
          <w:marRight w:val="0"/>
          <w:marTop w:val="0"/>
          <w:marBottom w:val="0"/>
          <w:divBdr>
            <w:top w:val="none" w:sz="0" w:space="0" w:color="auto"/>
            <w:left w:val="none" w:sz="0" w:space="0" w:color="auto"/>
            <w:bottom w:val="none" w:sz="0" w:space="0" w:color="auto"/>
            <w:right w:val="none" w:sz="0" w:space="0" w:color="auto"/>
          </w:divBdr>
        </w:div>
      </w:divsChild>
    </w:div>
    <w:div w:id="1080755848">
      <w:bodyDiv w:val="1"/>
      <w:marLeft w:val="0"/>
      <w:marRight w:val="0"/>
      <w:marTop w:val="0"/>
      <w:marBottom w:val="0"/>
      <w:divBdr>
        <w:top w:val="none" w:sz="0" w:space="0" w:color="auto"/>
        <w:left w:val="none" w:sz="0" w:space="0" w:color="auto"/>
        <w:bottom w:val="none" w:sz="0" w:space="0" w:color="auto"/>
        <w:right w:val="none" w:sz="0" w:space="0" w:color="auto"/>
      </w:divBdr>
    </w:div>
    <w:div w:id="1187259068">
      <w:bodyDiv w:val="1"/>
      <w:marLeft w:val="0"/>
      <w:marRight w:val="0"/>
      <w:marTop w:val="0"/>
      <w:marBottom w:val="0"/>
      <w:divBdr>
        <w:top w:val="none" w:sz="0" w:space="0" w:color="auto"/>
        <w:left w:val="none" w:sz="0" w:space="0" w:color="auto"/>
        <w:bottom w:val="none" w:sz="0" w:space="0" w:color="auto"/>
        <w:right w:val="none" w:sz="0" w:space="0" w:color="auto"/>
      </w:divBdr>
    </w:div>
    <w:div w:id="1208492514">
      <w:bodyDiv w:val="1"/>
      <w:marLeft w:val="0"/>
      <w:marRight w:val="0"/>
      <w:marTop w:val="0"/>
      <w:marBottom w:val="0"/>
      <w:divBdr>
        <w:top w:val="none" w:sz="0" w:space="0" w:color="auto"/>
        <w:left w:val="none" w:sz="0" w:space="0" w:color="auto"/>
        <w:bottom w:val="none" w:sz="0" w:space="0" w:color="auto"/>
        <w:right w:val="none" w:sz="0" w:space="0" w:color="auto"/>
      </w:divBdr>
      <w:divsChild>
        <w:div w:id="1812941294">
          <w:marLeft w:val="0"/>
          <w:marRight w:val="0"/>
          <w:marTop w:val="0"/>
          <w:marBottom w:val="0"/>
          <w:divBdr>
            <w:top w:val="none" w:sz="0" w:space="0" w:color="auto"/>
            <w:left w:val="none" w:sz="0" w:space="0" w:color="auto"/>
            <w:bottom w:val="none" w:sz="0" w:space="0" w:color="auto"/>
            <w:right w:val="none" w:sz="0" w:space="0" w:color="auto"/>
          </w:divBdr>
        </w:div>
      </w:divsChild>
    </w:div>
    <w:div w:id="1332835636">
      <w:bodyDiv w:val="1"/>
      <w:marLeft w:val="0"/>
      <w:marRight w:val="0"/>
      <w:marTop w:val="0"/>
      <w:marBottom w:val="0"/>
      <w:divBdr>
        <w:top w:val="none" w:sz="0" w:space="0" w:color="auto"/>
        <w:left w:val="none" w:sz="0" w:space="0" w:color="auto"/>
        <w:bottom w:val="none" w:sz="0" w:space="0" w:color="auto"/>
        <w:right w:val="none" w:sz="0" w:space="0" w:color="auto"/>
      </w:divBdr>
    </w:div>
    <w:div w:id="1575966972">
      <w:bodyDiv w:val="1"/>
      <w:marLeft w:val="0"/>
      <w:marRight w:val="0"/>
      <w:marTop w:val="0"/>
      <w:marBottom w:val="0"/>
      <w:divBdr>
        <w:top w:val="none" w:sz="0" w:space="0" w:color="auto"/>
        <w:left w:val="none" w:sz="0" w:space="0" w:color="auto"/>
        <w:bottom w:val="none" w:sz="0" w:space="0" w:color="auto"/>
        <w:right w:val="none" w:sz="0" w:space="0" w:color="auto"/>
      </w:divBdr>
    </w:div>
    <w:div w:id="1614283857">
      <w:bodyDiv w:val="1"/>
      <w:marLeft w:val="0"/>
      <w:marRight w:val="0"/>
      <w:marTop w:val="0"/>
      <w:marBottom w:val="0"/>
      <w:divBdr>
        <w:top w:val="none" w:sz="0" w:space="0" w:color="auto"/>
        <w:left w:val="none" w:sz="0" w:space="0" w:color="auto"/>
        <w:bottom w:val="none" w:sz="0" w:space="0" w:color="auto"/>
        <w:right w:val="none" w:sz="0" w:space="0" w:color="auto"/>
      </w:divBdr>
    </w:div>
    <w:div w:id="1855998949">
      <w:bodyDiv w:val="1"/>
      <w:marLeft w:val="0"/>
      <w:marRight w:val="0"/>
      <w:marTop w:val="0"/>
      <w:marBottom w:val="0"/>
      <w:divBdr>
        <w:top w:val="none" w:sz="0" w:space="0" w:color="auto"/>
        <w:left w:val="none" w:sz="0" w:space="0" w:color="auto"/>
        <w:bottom w:val="none" w:sz="0" w:space="0" w:color="auto"/>
        <w:right w:val="none" w:sz="0" w:space="0" w:color="auto"/>
      </w:divBdr>
    </w:div>
    <w:div w:id="1882939681">
      <w:bodyDiv w:val="1"/>
      <w:marLeft w:val="0"/>
      <w:marRight w:val="0"/>
      <w:marTop w:val="0"/>
      <w:marBottom w:val="0"/>
      <w:divBdr>
        <w:top w:val="none" w:sz="0" w:space="0" w:color="auto"/>
        <w:left w:val="none" w:sz="0" w:space="0" w:color="auto"/>
        <w:bottom w:val="none" w:sz="0" w:space="0" w:color="auto"/>
        <w:right w:val="none" w:sz="0" w:space="0" w:color="auto"/>
      </w:divBdr>
    </w:div>
    <w:div w:id="1930235970">
      <w:bodyDiv w:val="1"/>
      <w:marLeft w:val="0"/>
      <w:marRight w:val="0"/>
      <w:marTop w:val="0"/>
      <w:marBottom w:val="0"/>
      <w:divBdr>
        <w:top w:val="none" w:sz="0" w:space="0" w:color="auto"/>
        <w:left w:val="none" w:sz="0" w:space="0" w:color="auto"/>
        <w:bottom w:val="none" w:sz="0" w:space="0" w:color="auto"/>
        <w:right w:val="none" w:sz="0" w:space="0" w:color="auto"/>
      </w:divBdr>
    </w:div>
    <w:div w:id="2009792672">
      <w:bodyDiv w:val="1"/>
      <w:marLeft w:val="0"/>
      <w:marRight w:val="0"/>
      <w:marTop w:val="0"/>
      <w:marBottom w:val="0"/>
      <w:divBdr>
        <w:top w:val="none" w:sz="0" w:space="0" w:color="auto"/>
        <w:left w:val="none" w:sz="0" w:space="0" w:color="auto"/>
        <w:bottom w:val="none" w:sz="0" w:space="0" w:color="auto"/>
        <w:right w:val="none" w:sz="0" w:space="0" w:color="auto"/>
      </w:divBdr>
    </w:div>
    <w:div w:id="2082560841">
      <w:bodyDiv w:val="1"/>
      <w:marLeft w:val="0"/>
      <w:marRight w:val="0"/>
      <w:marTop w:val="0"/>
      <w:marBottom w:val="0"/>
      <w:divBdr>
        <w:top w:val="none" w:sz="0" w:space="0" w:color="auto"/>
        <w:left w:val="none" w:sz="0" w:space="0" w:color="auto"/>
        <w:bottom w:val="none" w:sz="0" w:space="0" w:color="auto"/>
        <w:right w:val="none" w:sz="0" w:space="0" w:color="auto"/>
      </w:divBdr>
      <w:divsChild>
        <w:div w:id="1724671597">
          <w:marLeft w:val="0"/>
          <w:marRight w:val="0"/>
          <w:marTop w:val="0"/>
          <w:marBottom w:val="0"/>
          <w:divBdr>
            <w:top w:val="none" w:sz="0" w:space="0" w:color="auto"/>
            <w:left w:val="none" w:sz="0" w:space="0" w:color="auto"/>
            <w:bottom w:val="none" w:sz="0" w:space="0" w:color="auto"/>
            <w:right w:val="none" w:sz="0" w:space="0" w:color="auto"/>
          </w:divBdr>
        </w:div>
      </w:divsChild>
    </w:div>
    <w:div w:id="2131850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ysupport.bakerhughes.com/esc?id=sc_cat_item&amp;table=sc_cat_item&amp;sys_id=f018b4ea87ab65101984ba66dabb35cc"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nam12.safelinks.protection.outlook.com/?url=http%3A%2F%2Fmyid.bakerhughes.com%2F&amp;data=05%7C02%7CAlison.Green%40bakerhughes.com%7Cf7dd1aff50ff43895e0508dc1921da03%7Cd584a4b7b1f24714a578fd4d43c146a6%7C0%7C0%7C638412880399791950%7CUnknown%7CTWFpbGZsb3d8eyJWIjoiMC4wLjAwMDAiLCJQIjoiV2luMzIiLCJBTiI6Ik1haWwiLCJXVCI6Mn0%3D%7C3000%7C%7C%7C&amp;sdata=C%2BK%2Bhx21je8%2FGWM5n8nAUw35V4i6HPEm0XQW3a%2F%2FMXk%3D&amp;reserved=0"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support.bakerhughes.com/"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support.bakerhughes.com/esc?id=sc_cat_item&amp;table=sc_cat_item&amp;sys_id=9bdc00dc8703a1101984ba66dabb354c" TargetMode="External"/><Relationship Id="rId22"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tdyac\AppData\Roaming\Microsoft\Templates\OFS%20Level%202%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D620725F9C4F66B75D5F8A6BFC4ED2"/>
        <w:category>
          <w:name w:val="General"/>
          <w:gallery w:val="placeholder"/>
        </w:category>
        <w:types>
          <w:type w:val="bbPlcHdr"/>
        </w:types>
        <w:behaviors>
          <w:behavior w:val="content"/>
        </w:behaviors>
        <w:guid w:val="{E3AFCB82-F2A6-44A0-BC61-F6FD037FE24E}"/>
      </w:docPartPr>
      <w:docPartBody>
        <w:p w:rsidR="00F87C2C" w:rsidRDefault="00715F33">
          <w:pPr>
            <w:pStyle w:val="59D620725F9C4F66B75D5F8A6BFC4ED2"/>
          </w:pPr>
          <w:r w:rsidRPr="005624E7">
            <w:rPr>
              <w:rStyle w:val="PlaceholderText"/>
              <w:rFonts w:eastAsia="Calibri"/>
            </w:rPr>
            <w:t>[Title]</w:t>
          </w:r>
        </w:p>
      </w:docPartBody>
    </w:docPart>
    <w:docPart>
      <w:docPartPr>
        <w:name w:val="04765A6EDF4146EF80BFC01C4068E278"/>
        <w:category>
          <w:name w:val="General"/>
          <w:gallery w:val="placeholder"/>
        </w:category>
        <w:types>
          <w:type w:val="bbPlcHdr"/>
        </w:types>
        <w:behaviors>
          <w:behavior w:val="content"/>
        </w:behaviors>
        <w:guid w:val="{D8F63A81-B02A-4B52-8F86-725E9DDA8B89}"/>
      </w:docPartPr>
      <w:docPartBody>
        <w:p w:rsidR="00511045" w:rsidRDefault="00B67F6C">
          <w:r w:rsidRPr="004A6B02">
            <w:rPr>
              <w:rStyle w:val="PlaceholderText"/>
            </w:rPr>
            <w:t>[Document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Poppins Light">
    <w:panose1 w:val="000004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GE Inspira Sans">
    <w:altName w:val="Calibri"/>
    <w:charset w:val="00"/>
    <w:family w:val="swiss"/>
    <w:pitch w:val="variable"/>
    <w:sig w:usb0="A000006F" w:usb1="4000204B" w:usb2="00000000" w:usb3="00000000" w:csb0="0000009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F33"/>
    <w:rsid w:val="000F2392"/>
    <w:rsid w:val="00264071"/>
    <w:rsid w:val="002D1BBE"/>
    <w:rsid w:val="00511045"/>
    <w:rsid w:val="005C61C4"/>
    <w:rsid w:val="006F6944"/>
    <w:rsid w:val="007003AD"/>
    <w:rsid w:val="00701837"/>
    <w:rsid w:val="00715F33"/>
    <w:rsid w:val="00753D55"/>
    <w:rsid w:val="009F3E3A"/>
    <w:rsid w:val="00B67F6C"/>
    <w:rsid w:val="00EB1D89"/>
    <w:rsid w:val="00F87C2C"/>
    <w:rsid w:val="00FA6619"/>
    <w:rsid w:val="00FA6D3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7F6C"/>
    <w:rPr>
      <w:color w:val="808080"/>
    </w:rPr>
  </w:style>
  <w:style w:type="paragraph" w:customStyle="1" w:styleId="59D620725F9C4F66B75D5F8A6BFC4ED2">
    <w:name w:val="59D620725F9C4F66B75D5F8A6BFC4E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10d10ed-79f5-4096-a195-ee808a8e4973" xsi:nil="true"/>
    <lcf76f155ced4ddcb4097134ff3c332f xmlns="de0cafa7-c8f3-41a5-a2dc-4388a364be52">
      <Terms xmlns="http://schemas.microsoft.com/office/infopath/2007/PartnerControls"/>
    </lcf76f155ced4ddcb4097134ff3c332f>
    <DateReviewed xmlns="de0cafa7-c8f3-41a5-a2dc-4388a364be52" xsi:nil="true"/>
    <DateandTimeofApproval xmlns="de0cafa7-c8f3-41a5-a2dc-4388a364be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95D955E6D85349B5BDCFFECDF3A8F3" ma:contentTypeVersion="22" ma:contentTypeDescription="Create a new document." ma:contentTypeScope="" ma:versionID="0510223770de5d415c9663aa7007e6fd">
  <xsd:schema xmlns:xsd="http://www.w3.org/2001/XMLSchema" xmlns:xs="http://www.w3.org/2001/XMLSchema" xmlns:p="http://schemas.microsoft.com/office/2006/metadata/properties" xmlns:ns2="de0cafa7-c8f3-41a5-a2dc-4388a364be52" xmlns:ns3="610d10ed-79f5-4096-a195-ee808a8e4973" targetNamespace="http://schemas.microsoft.com/office/2006/metadata/properties" ma:root="true" ma:fieldsID="66324007951fc3f62fac0d3cf3fda93f" ns2:_="" ns3:_="">
    <xsd:import namespace="de0cafa7-c8f3-41a5-a2dc-4388a364be52"/>
    <xsd:import namespace="610d10ed-79f5-4096-a195-ee808a8e497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DateandTimeofApproval" minOccurs="0"/>
                <xsd:element ref="ns2:DateReviewed"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0cafa7-c8f3-41a5-a2dc-4388a364be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DateandTimeofApproval" ma:index="14" nillable="true" ma:displayName="Date of Approval" ma:format="DateTime" ma:internalName="DateandTimeofApproval">
      <xsd:simpleType>
        <xsd:restriction base="dms:DateTime"/>
      </xsd:simpleType>
    </xsd:element>
    <xsd:element name="DateReviewed" ma:index="15" nillable="true" ma:displayName="Date Reviewed" ma:description="Date and time document was reviewed" ma:format="DateTime" ma:internalName="DateReviewed">
      <xsd:simpleType>
        <xsd:restriction base="dms:DateTim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353e800-03c9-4307-8f44-a6ef47167f8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0d10ed-79f5-4096-a195-ee808a8e497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407950fb-8067-460f-8514-8af5107bfc75}" ma:internalName="TaxCatchAll" ma:showField="CatchAllData" ma:web="610d10ed-79f5-4096-a195-ee808a8e49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DDEAB8-1562-4C2E-A516-B05E10E0FDD9}">
  <ds:schemaRefs>
    <ds:schemaRef ds:uri="http://schemas.microsoft.com/office/2006/metadata/properties"/>
    <ds:schemaRef ds:uri="http://schemas.microsoft.com/office/infopath/2007/PartnerControls"/>
    <ds:schemaRef ds:uri="610d10ed-79f5-4096-a195-ee808a8e4973"/>
    <ds:schemaRef ds:uri="de0cafa7-c8f3-41a5-a2dc-4388a364be52"/>
  </ds:schemaRefs>
</ds:datastoreItem>
</file>

<file path=customXml/itemProps2.xml><?xml version="1.0" encoding="utf-8"?>
<ds:datastoreItem xmlns:ds="http://schemas.openxmlformats.org/officeDocument/2006/customXml" ds:itemID="{AE0B8A14-5FA1-42C0-AF4B-5CEBB8EF41AB}">
  <ds:schemaRefs>
    <ds:schemaRef ds:uri="http://schemas.microsoft.com/sharepoint/v3/contenttype/forms"/>
  </ds:schemaRefs>
</ds:datastoreItem>
</file>

<file path=customXml/itemProps3.xml><?xml version="1.0" encoding="utf-8"?>
<ds:datastoreItem xmlns:ds="http://schemas.openxmlformats.org/officeDocument/2006/customXml" ds:itemID="{9A791CF1-7EEF-4AD8-AC28-F107CB7B9B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0cafa7-c8f3-41a5-a2dc-4388a364be52"/>
    <ds:schemaRef ds:uri="610d10ed-79f5-4096-a195-ee808a8e49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295101-E4A6-444F-84A2-584D163A0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OFS Level 2 Template.dotm</Template>
  <TotalTime>0</TotalTime>
  <Pages>8</Pages>
  <Words>2706</Words>
  <Characters>15832</Characters>
  <Application>Microsoft Office Word</Application>
  <DocSecurity>0</DocSecurity>
  <Lines>395</Lines>
  <Paragraphs>197</Paragraphs>
  <ScaleCrop>false</ScaleCrop>
  <HeadingPairs>
    <vt:vector size="2" baseType="variant">
      <vt:variant>
        <vt:lpstr>Title</vt:lpstr>
      </vt:variant>
      <vt:variant>
        <vt:i4>1</vt:i4>
      </vt:variant>
    </vt:vector>
  </HeadingPairs>
  <TitlesOfParts>
    <vt:vector size="1" baseType="lpstr">
      <vt:lpstr>Global Policy – Pay Practices for Cordant Solutions Services</vt:lpstr>
    </vt:vector>
  </TitlesOfParts>
  <LinksUpToDate>false</LinksUpToDate>
  <CharactersWithSpaces>18341</CharactersWithSpaces>
  <SharedDoc>false</SharedDoc>
  <HLinks>
    <vt:vector size="6" baseType="variant">
      <vt:variant>
        <vt:i4>1703993</vt:i4>
      </vt:variant>
      <vt:variant>
        <vt:i4>2</vt:i4>
      </vt:variant>
      <vt:variant>
        <vt:i4>0</vt:i4>
      </vt:variant>
      <vt:variant>
        <vt:i4>5</vt:i4>
      </vt:variant>
      <vt:variant>
        <vt:lpwstr/>
      </vt:variant>
      <vt:variant>
        <vt:lpwstr>_Toc335768915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Policy – Pay Practices for Cordant Solutions Services</dc:title>
  <dc:creator/>
  <dc:description/>
  <cp:lastModifiedBy/>
  <cp:revision>1</cp:revision>
  <dcterms:created xsi:type="dcterms:W3CDTF">2026-01-19T11:13:00Z</dcterms:created>
  <dcterms:modified xsi:type="dcterms:W3CDTF">2026-01-19T17:14:00Z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0x010100C395D955E6D85349B5BDCFFECDF3A8F3</vt:lpwstr>
  </property>
  <property fmtid="{D5CDD505-2E9C-101B-9397-08002B2CF9AE}" pid="3" name="Criticality">
    <vt:lpwstr/>
  </property>
  <property fmtid="{D5CDD505-2E9C-101B-9397-08002B2CF9AE}" pid="4" name="Document number">
    <vt:lpwstr/>
  </property>
  <property fmtid="{D5CDD505-2E9C-101B-9397-08002B2CF9AE}" pid="5" name="TemplateRevNo">
    <vt:lpwstr/>
  </property>
  <property fmtid="{D5CDD505-2E9C-101B-9397-08002B2CF9AE}" pid="6" name="admin1">
    <vt:lpwstr/>
  </property>
  <property fmtid="{D5CDD505-2E9C-101B-9397-08002B2CF9AE}" pid="7" name="Field Incident">
    <vt:bool>false</vt:bool>
  </property>
  <property fmtid="{D5CDD505-2E9C-101B-9397-08002B2CF9AE}" pid="8" name="governanceReviewer">
    <vt:lpwstr/>
  </property>
  <property fmtid="{D5CDD505-2E9C-101B-9397-08002B2CF9AE}" pid="9" name="customer">
    <vt:lpwstr/>
  </property>
  <property fmtid="{D5CDD505-2E9C-101B-9397-08002B2CF9AE}" pid="10" name="RDRRequestor">
    <vt:lpwstr/>
  </property>
  <property fmtid="{D5CDD505-2E9C-101B-9397-08002B2CF9AE}" pid="11" name="entProductService">
    <vt:lpwstr/>
  </property>
  <property fmtid="{D5CDD505-2E9C-101B-9397-08002B2CF9AE}" pid="12" name="areaRegional">
    <vt:lpwstr/>
  </property>
  <property fmtid="{D5CDD505-2E9C-101B-9397-08002B2CF9AE}" pid="13" name="entGeography">
    <vt:lpwstr/>
  </property>
  <property fmtid="{D5CDD505-2E9C-101B-9397-08002B2CF9AE}" pid="14" name="HSE Incident">
    <vt:bool>false</vt:bool>
  </property>
  <property fmtid="{D5CDD505-2E9C-101B-9397-08002B2CF9AE}" pid="15" name="engineeringChange">
    <vt:bool>false</vt:bool>
  </property>
  <property fmtid="{D5CDD505-2E9C-101B-9397-08002B2CF9AE}" pid="16" name="geoMarket">
    <vt:lpwstr/>
  </property>
  <property fmtid="{D5CDD505-2E9C-101B-9397-08002B2CF9AE}" pid="17" name="additionalSME">
    <vt:lpwstr/>
  </property>
  <property fmtid="{D5CDD505-2E9C-101B-9397-08002B2CF9AE}" pid="18" name="exportControl">
    <vt:bool>false</vt:bool>
  </property>
  <property fmtid="{D5CDD505-2E9C-101B-9397-08002B2CF9AE}" pid="19" name="governanceReview">
    <vt:bool>false</vt:bool>
  </property>
  <property fmtid="{D5CDD505-2E9C-101B-9397-08002B2CF9AE}" pid="20" name="additionalPR">
    <vt:lpwstr/>
  </property>
  <property fmtid="{D5CDD505-2E9C-101B-9397-08002B2CF9AE}" pid="21" name="areaLocal">
    <vt:lpwstr/>
  </property>
  <property fmtid="{D5CDD505-2E9C-101B-9397-08002B2CF9AE}" pid="22" name="peerReviewers">
    <vt:lpwstr/>
  </property>
  <property fmtid="{D5CDD505-2E9C-101B-9397-08002B2CF9AE}" pid="23" name="secondaryReviewers">
    <vt:lpwstr/>
  </property>
  <property fmtid="{D5CDD505-2E9C-101B-9397-08002B2CF9AE}" pid="24" name="CustomerTest">
    <vt:lpwstr/>
  </property>
  <property fmtid="{D5CDD505-2E9C-101B-9397-08002B2CF9AE}" pid="25" name="entInformationType">
    <vt:lpwstr>104;#Policy|a938cadf-78d7-4f4a-a015-45c23fb99ee8</vt:lpwstr>
  </property>
  <property fmtid="{D5CDD505-2E9C-101B-9397-08002B2CF9AE}" pid="26" name="additionalLocations">
    <vt:lpwstr/>
  </property>
  <property fmtid="{D5CDD505-2E9C-101B-9397-08002B2CF9AE}" pid="27" name="additionalentProductService">
    <vt:lpwstr/>
  </property>
  <property fmtid="{D5CDD505-2E9C-101B-9397-08002B2CF9AE}" pid="28" name="additionalbhosElement">
    <vt:lpwstr>140;#OFS Competence Management|ff8fec0e-ac6f-4145-b385-2e5e0bbd5b78</vt:lpwstr>
  </property>
  <property fmtid="{D5CDD505-2E9C-101B-9397-08002B2CF9AE}" pid="29" name="fileCategory">
    <vt:lpwstr>Supporting File</vt:lpwstr>
  </property>
  <property fmtid="{D5CDD505-2E9C-101B-9397-08002B2CF9AE}" pid="30" name="intake">
    <vt:lpwstr/>
  </property>
  <property fmtid="{D5CDD505-2E9C-101B-9397-08002B2CF9AE}" pid="31" name="revisionRequestors">
    <vt:lpwstr/>
  </property>
  <property fmtid="{D5CDD505-2E9C-101B-9397-08002B2CF9AE}" pid="32" name="Approval Level">
    <vt:lpwstr>Ready to publish</vt:lpwstr>
  </property>
  <property fmtid="{D5CDD505-2E9C-101B-9397-08002B2CF9AE}" pid="33" name="WorkflowChangePath">
    <vt:lpwstr>087b3a63-de8d-4705-aaeb-de99a8d263ab,4;087b3a63-de8d-4705-aaeb-de99a8d263ab,9;087b3a63-de8d-4705-aaeb-de99a8d263ab,9;087b3a63-de8d-4705-aaeb-de99a8d263ab,10;087b3a63-de8d-4705-aaeb-de99a8d263ab,12;087b3a63-de8d-4705-aaeb-de99a8d263ab,17;087b3a63-de8d-4705087b3a63-de8d-4705-aaeb-de99a8d263ab,21;</vt:lpwstr>
  </property>
  <property fmtid="{D5CDD505-2E9C-101B-9397-08002B2CF9AE}" pid="34" name="technicalWriter">
    <vt:lpwstr/>
  </property>
  <property fmtid="{D5CDD505-2E9C-101B-9397-08002B2CF9AE}" pid="35" name="documentCategory">
    <vt:lpwstr>L1 - Policy</vt:lpwstr>
  </property>
  <property fmtid="{D5CDD505-2E9C-101B-9397-08002B2CF9AE}" pid="36" name="DocumentSetDescription">
    <vt:lpwstr>OFS PeoplePrimed Re-Qualification Process</vt:lpwstr>
  </property>
  <property fmtid="{D5CDD505-2E9C-101B-9397-08002B2CF9AE}" pid="37" name="documentLanguage">
    <vt:lpwstr>English</vt:lpwstr>
  </property>
  <property fmtid="{D5CDD505-2E9C-101B-9397-08002B2CF9AE}" pid="38" name="productLine">
    <vt:lpwstr/>
  </property>
  <property fmtid="{D5CDD505-2E9C-101B-9397-08002B2CF9AE}" pid="39" name="isPriority">
    <vt:bool>false</vt:bool>
  </property>
  <property fmtid="{D5CDD505-2E9C-101B-9397-08002B2CF9AE}" pid="40" name="DMSPublisher">
    <vt:lpwstr>28;#Dinneen, Jewell L</vt:lpwstr>
  </property>
  <property fmtid="{D5CDD505-2E9C-101B-9397-08002B2CF9AE}" pid="41" name="Reviewer Comments">
    <vt:lpwstr/>
  </property>
  <property fmtid="{D5CDD505-2E9C-101B-9397-08002B2CF9AE}" pid="42" name="_ExtendedDescription">
    <vt:lpwstr/>
  </property>
  <property fmtid="{D5CDD505-2E9C-101B-9397-08002B2CF9AE}" pid="43" name="additionalLocations0">
    <vt:lpwstr/>
  </property>
  <property fmtid="{D5CDD505-2E9C-101B-9397-08002B2CF9AE}" pid="44" name="isSecured">
    <vt:bool>false</vt:bool>
  </property>
  <property fmtid="{D5CDD505-2E9C-101B-9397-08002B2CF9AE}" pid="45" name="accessibilityPublicationSecurity">
    <vt:lpwstr/>
  </property>
  <property fmtid="{D5CDD505-2E9C-101B-9397-08002B2CF9AE}" pid="46" name="areaRegional0">
    <vt:lpwstr/>
  </property>
  <property fmtid="{D5CDD505-2E9C-101B-9397-08002B2CF9AE}" pid="47" name="reviewDocument">
    <vt:lpwstr/>
  </property>
  <property fmtid="{D5CDD505-2E9C-101B-9397-08002B2CF9AE}" pid="48" name="reviewStatus">
    <vt:lpwstr>Draft</vt:lpwstr>
  </property>
  <property fmtid="{D5CDD505-2E9C-101B-9397-08002B2CF9AE}" pid="49" name="currentStatus">
    <vt:lpwstr>Completed</vt:lpwstr>
  </property>
  <property fmtid="{D5CDD505-2E9C-101B-9397-08002B2CF9AE}" pid="50" name="primaryReviewer">
    <vt:lpwstr>1102;#Perry, Ronald</vt:lpwstr>
  </property>
  <property fmtid="{D5CDD505-2E9C-101B-9397-08002B2CF9AE}" pid="51" name="documentSetName">
    <vt:lpwstr>HR-GLB-En-102133</vt:lpwstr>
  </property>
  <property fmtid="{D5CDD505-2E9C-101B-9397-08002B2CF9AE}" pid="52" name="entEffectiveDate">
    <vt:filetime>2021-06-10T04:00:00Z</vt:filetime>
  </property>
  <property fmtid="{D5CDD505-2E9C-101B-9397-08002B2CF9AE}" pid="53" name="geoMarket0">
    <vt:lpwstr/>
  </property>
  <property fmtid="{D5CDD505-2E9C-101B-9397-08002B2CF9AE}" pid="54" name="primaryApprover">
    <vt:lpwstr>1103;#Haynes, Kristi N</vt:lpwstr>
  </property>
  <property fmtid="{D5CDD505-2E9C-101B-9397-08002B2CF9AE}" pid="55" name="documentNumber">
    <vt:lpwstr>HR-GLB-En-102133</vt:lpwstr>
  </property>
  <property fmtid="{D5CDD505-2E9C-101B-9397-08002B2CF9AE}" pid="56" name="h919bcd97b9a4ddb9b109a4e2241e795">
    <vt:lpwstr>Policy|a938cadf-78d7-4f4a-a015-45c23fb99ee8</vt:lpwstr>
  </property>
  <property fmtid="{D5CDD505-2E9C-101B-9397-08002B2CF9AE}" pid="57" name="productCategory">
    <vt:lpwstr/>
  </property>
  <property fmtid="{D5CDD505-2E9C-101B-9397-08002B2CF9AE}" pid="58" name="pageCount">
    <vt:r8>4</vt:r8>
  </property>
  <property fmtid="{D5CDD505-2E9C-101B-9397-08002B2CF9AE}" pid="59" name="pageRange">
    <vt:lpwstr>0-0-High-Policy-Role Readiness Program</vt:lpwstr>
  </property>
  <property fmtid="{D5CDD505-2E9C-101B-9397-08002B2CF9AE}" pid="60" name="revisionNumber">
    <vt:lpwstr>A</vt:lpwstr>
  </property>
  <property fmtid="{D5CDD505-2E9C-101B-9397-08002B2CF9AE}" pid="61" name="he04dbcb2f6340d69a9d1cb73c608f19">
    <vt:lpwstr>OFS Competence Management|ff8fec0e-ac6f-4145-b385-2e5e0bbd5b78</vt:lpwstr>
  </property>
  <property fmtid="{D5CDD505-2E9C-101B-9397-08002B2CF9AE}" pid="62" name="_docset_NoMedatataSyncRequired">
    <vt:lpwstr>False</vt:lpwstr>
  </property>
  <property fmtid="{D5CDD505-2E9C-101B-9397-08002B2CF9AE}" pid="63" name="p178137d3943421185eff2b9c88fbca8">
    <vt:lpwstr>OFS Competence Management|ff8fec0e-ac6f-4145-b385-2e5e0bbd5b78</vt:lpwstr>
  </property>
  <property fmtid="{D5CDD505-2E9C-101B-9397-08002B2CF9AE}" pid="64" name="entMasterLanguage">
    <vt:lpwstr>English</vt:lpwstr>
  </property>
  <property fmtid="{D5CDD505-2E9C-101B-9397-08002B2CF9AE}" pid="65" name="internalReviewer">
    <vt:lpwstr>28;#Dinneen, Jewell L</vt:lpwstr>
  </property>
  <property fmtid="{D5CDD505-2E9C-101B-9397-08002B2CF9AE}" pid="66" name="RoutingRuleDescription">
    <vt:lpwstr/>
  </property>
  <property fmtid="{D5CDD505-2E9C-101B-9397-08002B2CF9AE}" pid="67" name="Scope">
    <vt:lpwstr>;#Operations;#</vt:lpwstr>
  </property>
  <property fmtid="{D5CDD505-2E9C-101B-9397-08002B2CF9AE}" pid="68" name="kdc38aac1eaf4accb60ba0a1818fea1a">
    <vt:lpwstr>OFS Competence Management|ff8fec0e-ac6f-4145-b385-2e5e0bbd5b78</vt:lpwstr>
  </property>
  <property fmtid="{D5CDD505-2E9C-101B-9397-08002B2CF9AE}" pid="69" name="IsSource">
    <vt:bool>false</vt:bool>
  </property>
  <property fmtid="{D5CDD505-2E9C-101B-9397-08002B2CF9AE}" pid="70" name="fieldIncident">
    <vt:bool>false</vt:bool>
  </property>
  <property fmtid="{D5CDD505-2E9C-101B-9397-08002B2CF9AE}" pid="71" name="ElementCode">
    <vt:lpwstr>5</vt:lpwstr>
  </property>
  <property fmtid="{D5CDD505-2E9C-101B-9397-08002B2CF9AE}" pid="72" name="SME">
    <vt:lpwstr>1102;#Perry, Ronald</vt:lpwstr>
  </property>
  <property fmtid="{D5CDD505-2E9C-101B-9397-08002B2CF9AE}" pid="73" name="documentType">
    <vt:lpwstr>Policy</vt:lpwstr>
  </property>
  <property fmtid="{D5CDD505-2E9C-101B-9397-08002B2CF9AE}" pid="74" name="tier">
    <vt:lpwstr>GLB - Global</vt:lpwstr>
  </property>
  <property fmtid="{D5CDD505-2E9C-101B-9397-08002B2CF9AE}" pid="75" name="HSEIncident">
    <vt:bool>false</vt:bool>
  </property>
  <property fmtid="{D5CDD505-2E9C-101B-9397-08002B2CF9AE}" pid="76" name="MSIP_Label_5e9b8670-7aa7-46fe-bc5d-db51cd81d267_Enabled">
    <vt:lpwstr>True</vt:lpwstr>
  </property>
  <property fmtid="{D5CDD505-2E9C-101B-9397-08002B2CF9AE}" pid="77" name="MSIP_Label_5e9b8670-7aa7-46fe-bc5d-db51cd81d267_SiteId">
    <vt:lpwstr>d584a4b7-b1f2-4714-a578-fd4d43c146a6</vt:lpwstr>
  </property>
  <property fmtid="{D5CDD505-2E9C-101B-9397-08002B2CF9AE}" pid="78" name="MSIP_Label_5e9b8670-7aa7-46fe-bc5d-db51cd81d267_SetDate">
    <vt:lpwstr>2024-06-19T03:56:46Z</vt:lpwstr>
  </property>
  <property fmtid="{D5CDD505-2E9C-101B-9397-08002B2CF9AE}" pid="79" name="MSIP_Label_5e9b8670-7aa7-46fe-bc5d-db51cd81d267_Name">
    <vt:lpwstr>Baker Hughes Confidential \ Default</vt:lpwstr>
  </property>
  <property fmtid="{D5CDD505-2E9C-101B-9397-08002B2CF9AE}" pid="80" name="MSIP_Label_5e9b8670-7aa7-46fe-bc5d-db51cd81d267_ActionId">
    <vt:lpwstr>4532338a-59d2-4654-a840-3bc5bebc6364</vt:lpwstr>
  </property>
  <property fmtid="{D5CDD505-2E9C-101B-9397-08002B2CF9AE}" pid="81" name="MSIP_Label_5e9b8670-7aa7-46fe-bc5d-db51cd81d267_Removed">
    <vt:lpwstr>False</vt:lpwstr>
  </property>
  <property fmtid="{D5CDD505-2E9C-101B-9397-08002B2CF9AE}" pid="82" name="MSIP_Label_5e9b8670-7aa7-46fe-bc5d-db51cd81d267_Parent">
    <vt:lpwstr>d4035277-d7e1-445c-a150-d33d965b7054</vt:lpwstr>
  </property>
  <property fmtid="{D5CDD505-2E9C-101B-9397-08002B2CF9AE}" pid="83" name="MSIP_Label_5e9b8670-7aa7-46fe-bc5d-db51cd81d267_Extended_MSFT_Method">
    <vt:lpwstr>Standard</vt:lpwstr>
  </property>
  <property fmtid="{D5CDD505-2E9C-101B-9397-08002B2CF9AE}" pid="84" name="MSIP_Label_d4035277-d7e1-445c-a150-d33d965b7054_Enabled">
    <vt:lpwstr>True</vt:lpwstr>
  </property>
  <property fmtid="{D5CDD505-2E9C-101B-9397-08002B2CF9AE}" pid="85" name="MSIP_Label_d4035277-d7e1-445c-a150-d33d965b7054_SiteId">
    <vt:lpwstr>d584a4b7-b1f2-4714-a578-fd4d43c146a6</vt:lpwstr>
  </property>
  <property fmtid="{D5CDD505-2E9C-101B-9397-08002B2CF9AE}" pid="86" name="MSIP_Label_d4035277-d7e1-445c-a150-d33d965b7054_SetDate">
    <vt:lpwstr>2024-06-19T03:56:46Z</vt:lpwstr>
  </property>
  <property fmtid="{D5CDD505-2E9C-101B-9397-08002B2CF9AE}" pid="87" name="MSIP_Label_d4035277-d7e1-445c-a150-d33d965b7054_Name">
    <vt:lpwstr>Baker Hughes Confidential</vt:lpwstr>
  </property>
  <property fmtid="{D5CDD505-2E9C-101B-9397-08002B2CF9AE}" pid="88" name="MSIP_Label_d4035277-d7e1-445c-a150-d33d965b7054_ActionId">
    <vt:lpwstr>b49097e2-93f9-4bbf-96a5-6b30c2557c7e</vt:lpwstr>
  </property>
  <property fmtid="{D5CDD505-2E9C-101B-9397-08002B2CF9AE}" pid="89" name="MSIP_Label_d4035277-d7e1-445c-a150-d33d965b7054_Extended_MSFT_Method">
    <vt:lpwstr>Standard</vt:lpwstr>
  </property>
  <property fmtid="{D5CDD505-2E9C-101B-9397-08002B2CF9AE}" pid="90" name="Sensitivity">
    <vt:lpwstr>Baker Hughes Confidential \ Default Baker Hughes Confidential</vt:lpwstr>
  </property>
  <property fmtid="{D5CDD505-2E9C-101B-9397-08002B2CF9AE}" pid="91" name="bhosElement">
    <vt:lpwstr/>
  </property>
  <property fmtid="{D5CDD505-2E9C-101B-9397-08002B2CF9AE}" pid="92" name="MediaServiceImageTags">
    <vt:lpwstr/>
  </property>
  <property fmtid="{D5CDD505-2E9C-101B-9397-08002B2CF9AE}" pid="93" name="docLang">
    <vt:lpwstr>en</vt:lpwstr>
  </property>
</Properties>
</file>

<file path=userCustomization/customUI.xml><?xml version="1.0" encoding="utf-8"?>
<mso:customUI xmlns:mso="http://schemas.microsoft.com/office/2006/01/customui">
  <mso:ribbon>
    <mso:qat>
      <mso:documentControls>
        <mso:control idQ="mso:ReviewReviewingPaneVertical" visible="true"/>
        <mso:control idQ="mso:ReviewDeleteCommentsMenu" visible="true"/>
        <mso:control idQ="mso:QuickStylesGallery" visible="true"/>
        <mso:control idQ="mso:FormatPainter" visible="true"/>
        <mso:control idQ="mso:TableOfContentsGallery" visible="true"/>
        <mso:control idQ="mso:CoverPageInsertGallery" visible="true"/>
        <mso:control idQ="mso:HeaderInsertGallery" visible="true"/>
        <mso:control idQ="mso:FooterInsertGallery" visible="true"/>
        <mso:control idQ="mso:QuickPartsInsertGallery" visible="true"/>
        <mso:control idQ="mso:QuickTablesInsertGallery" visible="true"/>
        <mso:control idQ="mso:MacroPlay" visible="true"/>
      </mso:documentControls>
    </mso:qat>
  </mso:ribbon>
</mso:customUI>
</file>